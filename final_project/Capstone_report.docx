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7F3D5" w14:textId="1D85EC11" w:rsidR="00EF6471" w:rsidRDefault="00C92520" w:rsidP="00C92520">
      <w:pPr>
        <w:pStyle w:val="Title"/>
      </w:pPr>
      <w:r w:rsidRPr="00C92520">
        <w:t>Capstone Project - London Borough Crime Rates and Venues</w:t>
      </w:r>
    </w:p>
    <w:p w14:paraId="35BE126E" w14:textId="5E659B72" w:rsidR="00C92520" w:rsidRDefault="00C92520" w:rsidP="00C92520">
      <w:pPr>
        <w:pStyle w:val="Subtitle"/>
        <w:jc w:val="center"/>
        <w:rPr>
          <w:rFonts w:asciiTheme="majorBidi" w:hAnsiTheme="majorBidi" w:cstheme="majorBidi"/>
        </w:rPr>
      </w:pPr>
      <w:r w:rsidRPr="00C92520">
        <w:rPr>
          <w:rFonts w:asciiTheme="majorBidi" w:hAnsiTheme="majorBidi" w:cstheme="majorBidi"/>
        </w:rPr>
        <w:t>Applied Data Science Capstone by IBM/Coursera</w:t>
      </w:r>
    </w:p>
    <w:sdt>
      <w:sdtPr>
        <w:id w:val="-103967083"/>
        <w:docPartObj>
          <w:docPartGallery w:val="Table of Contents"/>
          <w:docPartUnique/>
        </w:docPartObj>
      </w:sdtPr>
      <w:sdtEndPr>
        <w:rPr>
          <w:rFonts w:asciiTheme="majorBidi" w:eastAsiaTheme="minorHAnsi" w:hAnsiTheme="majorBidi"/>
          <w:b/>
          <w:bCs/>
          <w:iCs/>
          <w:noProof/>
          <w:color w:val="auto"/>
          <w:sz w:val="28"/>
          <w:szCs w:val="22"/>
          <w:lang w:val="en-GB"/>
        </w:rPr>
      </w:sdtEndPr>
      <w:sdtContent>
        <w:p w14:paraId="5BA6DAF3" w14:textId="516DD091" w:rsidR="00A73770" w:rsidRDefault="00A73770">
          <w:pPr>
            <w:pStyle w:val="TOCHeading"/>
          </w:pPr>
          <w:r>
            <w:t>Table of Contents</w:t>
          </w:r>
        </w:p>
        <w:p w14:paraId="438518F3" w14:textId="4ADB481A" w:rsidR="00A73770" w:rsidRDefault="00A73770">
          <w:pPr>
            <w:pStyle w:val="TOC1"/>
            <w:tabs>
              <w:tab w:val="right" w:leader="dot" w:pos="9016"/>
            </w:tabs>
            <w:rPr>
              <w:rFonts w:asciiTheme="minorHAnsi" w:eastAsiaTheme="minorEastAsia" w:hAnsiTheme="minorHAnsi" w:cstheme="minorBidi"/>
              <w:iCs w:val="0"/>
              <w:noProof/>
              <w:sz w:val="22"/>
              <w:lang w:eastAsia="en-GB" w:bidi="he-IL"/>
            </w:rPr>
          </w:pPr>
          <w:r>
            <w:fldChar w:fldCharType="begin"/>
          </w:r>
          <w:r>
            <w:instrText xml:space="preserve"> TOC \o "1-3" \h \z \u </w:instrText>
          </w:r>
          <w:r>
            <w:fldChar w:fldCharType="separate"/>
          </w:r>
          <w:hyperlink w:anchor="_Toc61370951" w:history="1">
            <w:r w:rsidRPr="001F0892">
              <w:rPr>
                <w:rStyle w:val="Hyperlink"/>
                <w:noProof/>
              </w:rPr>
              <w:t>1. Introduction</w:t>
            </w:r>
            <w:r>
              <w:rPr>
                <w:noProof/>
                <w:webHidden/>
              </w:rPr>
              <w:tab/>
            </w:r>
            <w:r>
              <w:rPr>
                <w:noProof/>
                <w:webHidden/>
              </w:rPr>
              <w:fldChar w:fldCharType="begin"/>
            </w:r>
            <w:r>
              <w:rPr>
                <w:noProof/>
                <w:webHidden/>
              </w:rPr>
              <w:instrText xml:space="preserve"> PAGEREF _Toc61370951 \h </w:instrText>
            </w:r>
            <w:r>
              <w:rPr>
                <w:noProof/>
                <w:webHidden/>
              </w:rPr>
            </w:r>
            <w:r>
              <w:rPr>
                <w:noProof/>
                <w:webHidden/>
              </w:rPr>
              <w:fldChar w:fldCharType="separate"/>
            </w:r>
            <w:r>
              <w:rPr>
                <w:noProof/>
                <w:webHidden/>
              </w:rPr>
              <w:t>1</w:t>
            </w:r>
            <w:r>
              <w:rPr>
                <w:noProof/>
                <w:webHidden/>
              </w:rPr>
              <w:fldChar w:fldCharType="end"/>
            </w:r>
          </w:hyperlink>
        </w:p>
        <w:p w14:paraId="641AF8D2" w14:textId="44ACB921" w:rsidR="00A73770" w:rsidRDefault="00A73770">
          <w:pPr>
            <w:pStyle w:val="TOC2"/>
            <w:tabs>
              <w:tab w:val="right" w:leader="dot" w:pos="9016"/>
            </w:tabs>
            <w:rPr>
              <w:rFonts w:asciiTheme="minorHAnsi" w:eastAsiaTheme="minorEastAsia" w:hAnsiTheme="minorHAnsi" w:cstheme="minorBidi"/>
              <w:iCs w:val="0"/>
              <w:noProof/>
              <w:sz w:val="22"/>
              <w:lang w:eastAsia="en-GB" w:bidi="he-IL"/>
            </w:rPr>
          </w:pPr>
          <w:hyperlink w:anchor="_Toc61370952" w:history="1">
            <w:r w:rsidRPr="001F0892">
              <w:rPr>
                <w:rStyle w:val="Hyperlink"/>
                <w:noProof/>
              </w:rPr>
              <w:t>1.1 Background</w:t>
            </w:r>
            <w:r>
              <w:rPr>
                <w:noProof/>
                <w:webHidden/>
              </w:rPr>
              <w:tab/>
            </w:r>
            <w:r>
              <w:rPr>
                <w:noProof/>
                <w:webHidden/>
              </w:rPr>
              <w:fldChar w:fldCharType="begin"/>
            </w:r>
            <w:r>
              <w:rPr>
                <w:noProof/>
                <w:webHidden/>
              </w:rPr>
              <w:instrText xml:space="preserve"> PAGEREF _Toc61370952 \h </w:instrText>
            </w:r>
            <w:r>
              <w:rPr>
                <w:noProof/>
                <w:webHidden/>
              </w:rPr>
            </w:r>
            <w:r>
              <w:rPr>
                <w:noProof/>
                <w:webHidden/>
              </w:rPr>
              <w:fldChar w:fldCharType="separate"/>
            </w:r>
            <w:r>
              <w:rPr>
                <w:noProof/>
                <w:webHidden/>
              </w:rPr>
              <w:t>1</w:t>
            </w:r>
            <w:r>
              <w:rPr>
                <w:noProof/>
                <w:webHidden/>
              </w:rPr>
              <w:fldChar w:fldCharType="end"/>
            </w:r>
          </w:hyperlink>
        </w:p>
        <w:p w14:paraId="79C87943" w14:textId="6A056CAA" w:rsidR="00A73770" w:rsidRDefault="00A73770">
          <w:pPr>
            <w:pStyle w:val="TOC2"/>
            <w:tabs>
              <w:tab w:val="right" w:leader="dot" w:pos="9016"/>
            </w:tabs>
            <w:rPr>
              <w:rFonts w:asciiTheme="minorHAnsi" w:eastAsiaTheme="minorEastAsia" w:hAnsiTheme="minorHAnsi" w:cstheme="minorBidi"/>
              <w:iCs w:val="0"/>
              <w:noProof/>
              <w:sz w:val="22"/>
              <w:lang w:eastAsia="en-GB" w:bidi="he-IL"/>
            </w:rPr>
          </w:pPr>
          <w:hyperlink w:anchor="_Toc61370953" w:history="1">
            <w:r w:rsidRPr="001F0892">
              <w:rPr>
                <w:rStyle w:val="Hyperlink"/>
                <w:noProof/>
              </w:rPr>
              <w:t>1.2 Problem</w:t>
            </w:r>
            <w:r>
              <w:rPr>
                <w:noProof/>
                <w:webHidden/>
              </w:rPr>
              <w:tab/>
            </w:r>
            <w:r>
              <w:rPr>
                <w:noProof/>
                <w:webHidden/>
              </w:rPr>
              <w:fldChar w:fldCharType="begin"/>
            </w:r>
            <w:r>
              <w:rPr>
                <w:noProof/>
                <w:webHidden/>
              </w:rPr>
              <w:instrText xml:space="preserve"> PAGEREF _Toc61370953 \h </w:instrText>
            </w:r>
            <w:r>
              <w:rPr>
                <w:noProof/>
                <w:webHidden/>
              </w:rPr>
            </w:r>
            <w:r>
              <w:rPr>
                <w:noProof/>
                <w:webHidden/>
              </w:rPr>
              <w:fldChar w:fldCharType="separate"/>
            </w:r>
            <w:r>
              <w:rPr>
                <w:noProof/>
                <w:webHidden/>
              </w:rPr>
              <w:t>1</w:t>
            </w:r>
            <w:r>
              <w:rPr>
                <w:noProof/>
                <w:webHidden/>
              </w:rPr>
              <w:fldChar w:fldCharType="end"/>
            </w:r>
          </w:hyperlink>
        </w:p>
        <w:p w14:paraId="1AE0EB8A" w14:textId="777F026C" w:rsidR="00A73770" w:rsidRDefault="00A73770">
          <w:pPr>
            <w:pStyle w:val="TOC3"/>
            <w:tabs>
              <w:tab w:val="right" w:leader="dot" w:pos="9016"/>
            </w:tabs>
            <w:rPr>
              <w:rFonts w:asciiTheme="minorHAnsi" w:eastAsiaTheme="minorEastAsia" w:hAnsiTheme="minorHAnsi" w:cstheme="minorBidi"/>
              <w:iCs w:val="0"/>
              <w:noProof/>
              <w:sz w:val="22"/>
              <w:lang w:eastAsia="en-GB" w:bidi="he-IL"/>
            </w:rPr>
          </w:pPr>
          <w:hyperlink w:anchor="_Toc61370954" w:history="1">
            <w:r w:rsidRPr="001F0892">
              <w:rPr>
                <w:rStyle w:val="Hyperlink"/>
                <w:noProof/>
              </w:rPr>
              <w:t>1.2.1 Question 1:</w:t>
            </w:r>
            <w:r>
              <w:rPr>
                <w:noProof/>
                <w:webHidden/>
              </w:rPr>
              <w:tab/>
            </w:r>
            <w:r>
              <w:rPr>
                <w:noProof/>
                <w:webHidden/>
              </w:rPr>
              <w:fldChar w:fldCharType="begin"/>
            </w:r>
            <w:r>
              <w:rPr>
                <w:noProof/>
                <w:webHidden/>
              </w:rPr>
              <w:instrText xml:space="preserve"> PAGEREF _Toc61370954 \h </w:instrText>
            </w:r>
            <w:r>
              <w:rPr>
                <w:noProof/>
                <w:webHidden/>
              </w:rPr>
            </w:r>
            <w:r>
              <w:rPr>
                <w:noProof/>
                <w:webHidden/>
              </w:rPr>
              <w:fldChar w:fldCharType="separate"/>
            </w:r>
            <w:r>
              <w:rPr>
                <w:noProof/>
                <w:webHidden/>
              </w:rPr>
              <w:t>2</w:t>
            </w:r>
            <w:r>
              <w:rPr>
                <w:noProof/>
                <w:webHidden/>
              </w:rPr>
              <w:fldChar w:fldCharType="end"/>
            </w:r>
          </w:hyperlink>
        </w:p>
        <w:p w14:paraId="41B8CBB3" w14:textId="38721F44" w:rsidR="00A73770" w:rsidRDefault="00A73770">
          <w:pPr>
            <w:pStyle w:val="TOC3"/>
            <w:tabs>
              <w:tab w:val="right" w:leader="dot" w:pos="9016"/>
            </w:tabs>
            <w:rPr>
              <w:rFonts w:asciiTheme="minorHAnsi" w:eastAsiaTheme="minorEastAsia" w:hAnsiTheme="minorHAnsi" w:cstheme="minorBidi"/>
              <w:iCs w:val="0"/>
              <w:noProof/>
              <w:sz w:val="22"/>
              <w:lang w:eastAsia="en-GB" w:bidi="he-IL"/>
            </w:rPr>
          </w:pPr>
          <w:hyperlink w:anchor="_Toc61370955" w:history="1">
            <w:r w:rsidRPr="001F0892">
              <w:rPr>
                <w:rStyle w:val="Hyperlink"/>
                <w:noProof/>
              </w:rPr>
              <w:t>1.2.2 Question 2:</w:t>
            </w:r>
            <w:r>
              <w:rPr>
                <w:noProof/>
                <w:webHidden/>
              </w:rPr>
              <w:tab/>
            </w:r>
            <w:r>
              <w:rPr>
                <w:noProof/>
                <w:webHidden/>
              </w:rPr>
              <w:fldChar w:fldCharType="begin"/>
            </w:r>
            <w:r>
              <w:rPr>
                <w:noProof/>
                <w:webHidden/>
              </w:rPr>
              <w:instrText xml:space="preserve"> PAGEREF _Toc61370955 \h </w:instrText>
            </w:r>
            <w:r>
              <w:rPr>
                <w:noProof/>
                <w:webHidden/>
              </w:rPr>
            </w:r>
            <w:r>
              <w:rPr>
                <w:noProof/>
                <w:webHidden/>
              </w:rPr>
              <w:fldChar w:fldCharType="separate"/>
            </w:r>
            <w:r>
              <w:rPr>
                <w:noProof/>
                <w:webHidden/>
              </w:rPr>
              <w:t>2</w:t>
            </w:r>
            <w:r>
              <w:rPr>
                <w:noProof/>
                <w:webHidden/>
              </w:rPr>
              <w:fldChar w:fldCharType="end"/>
            </w:r>
          </w:hyperlink>
        </w:p>
        <w:p w14:paraId="696B5F34" w14:textId="10D43C6A" w:rsidR="00A73770" w:rsidRDefault="00A73770">
          <w:pPr>
            <w:pStyle w:val="TOC2"/>
            <w:tabs>
              <w:tab w:val="right" w:leader="dot" w:pos="9016"/>
            </w:tabs>
            <w:rPr>
              <w:rFonts w:asciiTheme="minorHAnsi" w:eastAsiaTheme="minorEastAsia" w:hAnsiTheme="minorHAnsi" w:cstheme="minorBidi"/>
              <w:iCs w:val="0"/>
              <w:noProof/>
              <w:sz w:val="22"/>
              <w:lang w:eastAsia="en-GB" w:bidi="he-IL"/>
            </w:rPr>
          </w:pPr>
          <w:hyperlink w:anchor="_Toc61370956" w:history="1">
            <w:r w:rsidRPr="001F0892">
              <w:rPr>
                <w:rStyle w:val="Hyperlink"/>
                <w:noProof/>
              </w:rPr>
              <w:t>1.3 Audience</w:t>
            </w:r>
            <w:r>
              <w:rPr>
                <w:noProof/>
                <w:webHidden/>
              </w:rPr>
              <w:tab/>
            </w:r>
            <w:r>
              <w:rPr>
                <w:noProof/>
                <w:webHidden/>
              </w:rPr>
              <w:fldChar w:fldCharType="begin"/>
            </w:r>
            <w:r>
              <w:rPr>
                <w:noProof/>
                <w:webHidden/>
              </w:rPr>
              <w:instrText xml:space="preserve"> PAGEREF _Toc61370956 \h </w:instrText>
            </w:r>
            <w:r>
              <w:rPr>
                <w:noProof/>
                <w:webHidden/>
              </w:rPr>
            </w:r>
            <w:r>
              <w:rPr>
                <w:noProof/>
                <w:webHidden/>
              </w:rPr>
              <w:fldChar w:fldCharType="separate"/>
            </w:r>
            <w:r>
              <w:rPr>
                <w:noProof/>
                <w:webHidden/>
              </w:rPr>
              <w:t>2</w:t>
            </w:r>
            <w:r>
              <w:rPr>
                <w:noProof/>
                <w:webHidden/>
              </w:rPr>
              <w:fldChar w:fldCharType="end"/>
            </w:r>
          </w:hyperlink>
        </w:p>
        <w:p w14:paraId="57302B2D" w14:textId="404E8190" w:rsidR="00A73770" w:rsidRDefault="00A73770">
          <w:pPr>
            <w:pStyle w:val="TOC1"/>
            <w:tabs>
              <w:tab w:val="right" w:leader="dot" w:pos="9016"/>
            </w:tabs>
            <w:rPr>
              <w:rFonts w:asciiTheme="minorHAnsi" w:eastAsiaTheme="minorEastAsia" w:hAnsiTheme="minorHAnsi" w:cstheme="minorBidi"/>
              <w:iCs w:val="0"/>
              <w:noProof/>
              <w:sz w:val="22"/>
              <w:lang w:eastAsia="en-GB" w:bidi="he-IL"/>
            </w:rPr>
          </w:pPr>
          <w:hyperlink w:anchor="_Toc61370957" w:history="1">
            <w:r w:rsidRPr="001F0892">
              <w:rPr>
                <w:rStyle w:val="Hyperlink"/>
                <w:noProof/>
              </w:rPr>
              <w:t>2 Data Sources and Cleaning</w:t>
            </w:r>
            <w:r>
              <w:rPr>
                <w:noProof/>
                <w:webHidden/>
              </w:rPr>
              <w:tab/>
            </w:r>
            <w:r>
              <w:rPr>
                <w:noProof/>
                <w:webHidden/>
              </w:rPr>
              <w:fldChar w:fldCharType="begin"/>
            </w:r>
            <w:r>
              <w:rPr>
                <w:noProof/>
                <w:webHidden/>
              </w:rPr>
              <w:instrText xml:space="preserve"> PAGEREF _Toc61370957 \h </w:instrText>
            </w:r>
            <w:r>
              <w:rPr>
                <w:noProof/>
                <w:webHidden/>
              </w:rPr>
            </w:r>
            <w:r>
              <w:rPr>
                <w:noProof/>
                <w:webHidden/>
              </w:rPr>
              <w:fldChar w:fldCharType="separate"/>
            </w:r>
            <w:r>
              <w:rPr>
                <w:noProof/>
                <w:webHidden/>
              </w:rPr>
              <w:t>2</w:t>
            </w:r>
            <w:r>
              <w:rPr>
                <w:noProof/>
                <w:webHidden/>
              </w:rPr>
              <w:fldChar w:fldCharType="end"/>
            </w:r>
          </w:hyperlink>
        </w:p>
        <w:p w14:paraId="6DF53CA7" w14:textId="5AB7E91D" w:rsidR="00A73770" w:rsidRDefault="00A73770">
          <w:pPr>
            <w:pStyle w:val="TOC2"/>
            <w:tabs>
              <w:tab w:val="right" w:leader="dot" w:pos="9016"/>
            </w:tabs>
            <w:rPr>
              <w:rFonts w:asciiTheme="minorHAnsi" w:eastAsiaTheme="minorEastAsia" w:hAnsiTheme="minorHAnsi" w:cstheme="minorBidi"/>
              <w:iCs w:val="0"/>
              <w:noProof/>
              <w:sz w:val="22"/>
              <w:lang w:eastAsia="en-GB" w:bidi="he-IL"/>
            </w:rPr>
          </w:pPr>
          <w:hyperlink w:anchor="_Toc61370958" w:history="1">
            <w:r w:rsidRPr="001F0892">
              <w:rPr>
                <w:rStyle w:val="Hyperlink"/>
                <w:noProof/>
              </w:rPr>
              <w:t>2.1 Data Sources</w:t>
            </w:r>
            <w:r>
              <w:rPr>
                <w:noProof/>
                <w:webHidden/>
              </w:rPr>
              <w:tab/>
            </w:r>
            <w:r>
              <w:rPr>
                <w:noProof/>
                <w:webHidden/>
              </w:rPr>
              <w:fldChar w:fldCharType="begin"/>
            </w:r>
            <w:r>
              <w:rPr>
                <w:noProof/>
                <w:webHidden/>
              </w:rPr>
              <w:instrText xml:space="preserve"> PAGEREF _Toc61370958 \h </w:instrText>
            </w:r>
            <w:r>
              <w:rPr>
                <w:noProof/>
                <w:webHidden/>
              </w:rPr>
            </w:r>
            <w:r>
              <w:rPr>
                <w:noProof/>
                <w:webHidden/>
              </w:rPr>
              <w:fldChar w:fldCharType="separate"/>
            </w:r>
            <w:r>
              <w:rPr>
                <w:noProof/>
                <w:webHidden/>
              </w:rPr>
              <w:t>2</w:t>
            </w:r>
            <w:r>
              <w:rPr>
                <w:noProof/>
                <w:webHidden/>
              </w:rPr>
              <w:fldChar w:fldCharType="end"/>
            </w:r>
          </w:hyperlink>
        </w:p>
        <w:p w14:paraId="7424D4AA" w14:textId="2309DDFC" w:rsidR="00A73770" w:rsidRDefault="00A73770">
          <w:pPr>
            <w:pStyle w:val="TOC2"/>
            <w:tabs>
              <w:tab w:val="right" w:leader="dot" w:pos="9016"/>
            </w:tabs>
            <w:rPr>
              <w:rFonts w:asciiTheme="minorHAnsi" w:eastAsiaTheme="minorEastAsia" w:hAnsiTheme="minorHAnsi" w:cstheme="minorBidi"/>
              <w:iCs w:val="0"/>
              <w:noProof/>
              <w:sz w:val="22"/>
              <w:lang w:eastAsia="en-GB" w:bidi="he-IL"/>
            </w:rPr>
          </w:pPr>
          <w:hyperlink w:anchor="_Toc61370959" w:history="1">
            <w:r w:rsidRPr="001F0892">
              <w:rPr>
                <w:rStyle w:val="Hyperlink"/>
                <w:noProof/>
              </w:rPr>
              <w:t>2.2 Data Cleaning</w:t>
            </w:r>
            <w:r>
              <w:rPr>
                <w:noProof/>
                <w:webHidden/>
              </w:rPr>
              <w:tab/>
            </w:r>
            <w:r>
              <w:rPr>
                <w:noProof/>
                <w:webHidden/>
              </w:rPr>
              <w:fldChar w:fldCharType="begin"/>
            </w:r>
            <w:r>
              <w:rPr>
                <w:noProof/>
                <w:webHidden/>
              </w:rPr>
              <w:instrText xml:space="preserve"> PAGEREF _Toc61370959 \h </w:instrText>
            </w:r>
            <w:r>
              <w:rPr>
                <w:noProof/>
                <w:webHidden/>
              </w:rPr>
            </w:r>
            <w:r>
              <w:rPr>
                <w:noProof/>
                <w:webHidden/>
              </w:rPr>
              <w:fldChar w:fldCharType="separate"/>
            </w:r>
            <w:r>
              <w:rPr>
                <w:noProof/>
                <w:webHidden/>
              </w:rPr>
              <w:t>2</w:t>
            </w:r>
            <w:r>
              <w:rPr>
                <w:noProof/>
                <w:webHidden/>
              </w:rPr>
              <w:fldChar w:fldCharType="end"/>
            </w:r>
          </w:hyperlink>
        </w:p>
        <w:p w14:paraId="43FF83A8" w14:textId="2DFFFFF6" w:rsidR="00A73770" w:rsidRDefault="00A73770">
          <w:pPr>
            <w:pStyle w:val="TOC1"/>
            <w:tabs>
              <w:tab w:val="right" w:leader="dot" w:pos="9016"/>
            </w:tabs>
            <w:rPr>
              <w:rFonts w:asciiTheme="minorHAnsi" w:eastAsiaTheme="minorEastAsia" w:hAnsiTheme="minorHAnsi" w:cstheme="minorBidi"/>
              <w:iCs w:val="0"/>
              <w:noProof/>
              <w:sz w:val="22"/>
              <w:lang w:eastAsia="en-GB" w:bidi="he-IL"/>
            </w:rPr>
          </w:pPr>
          <w:hyperlink w:anchor="_Toc61370960" w:history="1">
            <w:r w:rsidRPr="001F0892">
              <w:rPr>
                <w:rStyle w:val="Hyperlink"/>
                <w:noProof/>
              </w:rPr>
              <w:t>3 Methodology</w:t>
            </w:r>
            <w:r>
              <w:rPr>
                <w:noProof/>
                <w:webHidden/>
              </w:rPr>
              <w:tab/>
            </w:r>
            <w:r>
              <w:rPr>
                <w:noProof/>
                <w:webHidden/>
              </w:rPr>
              <w:fldChar w:fldCharType="begin"/>
            </w:r>
            <w:r>
              <w:rPr>
                <w:noProof/>
                <w:webHidden/>
              </w:rPr>
              <w:instrText xml:space="preserve"> PAGEREF _Toc61370960 \h </w:instrText>
            </w:r>
            <w:r>
              <w:rPr>
                <w:noProof/>
                <w:webHidden/>
              </w:rPr>
            </w:r>
            <w:r>
              <w:rPr>
                <w:noProof/>
                <w:webHidden/>
              </w:rPr>
              <w:fldChar w:fldCharType="separate"/>
            </w:r>
            <w:r>
              <w:rPr>
                <w:noProof/>
                <w:webHidden/>
              </w:rPr>
              <w:t>5</w:t>
            </w:r>
            <w:r>
              <w:rPr>
                <w:noProof/>
                <w:webHidden/>
              </w:rPr>
              <w:fldChar w:fldCharType="end"/>
            </w:r>
          </w:hyperlink>
        </w:p>
        <w:p w14:paraId="3C6A8E49" w14:textId="7FFD8C03" w:rsidR="00A73770" w:rsidRDefault="00A73770">
          <w:pPr>
            <w:pStyle w:val="TOC2"/>
            <w:tabs>
              <w:tab w:val="right" w:leader="dot" w:pos="9016"/>
            </w:tabs>
            <w:rPr>
              <w:rFonts w:asciiTheme="minorHAnsi" w:eastAsiaTheme="minorEastAsia" w:hAnsiTheme="minorHAnsi" w:cstheme="minorBidi"/>
              <w:iCs w:val="0"/>
              <w:noProof/>
              <w:sz w:val="22"/>
              <w:lang w:eastAsia="en-GB" w:bidi="he-IL"/>
            </w:rPr>
          </w:pPr>
          <w:hyperlink w:anchor="_Toc61370961" w:history="1">
            <w:r w:rsidRPr="001F0892">
              <w:rPr>
                <w:rStyle w:val="Hyperlink"/>
                <w:noProof/>
              </w:rPr>
              <w:t>3.1 Calculations</w:t>
            </w:r>
            <w:r>
              <w:rPr>
                <w:noProof/>
                <w:webHidden/>
              </w:rPr>
              <w:tab/>
            </w:r>
            <w:r>
              <w:rPr>
                <w:noProof/>
                <w:webHidden/>
              </w:rPr>
              <w:fldChar w:fldCharType="begin"/>
            </w:r>
            <w:r>
              <w:rPr>
                <w:noProof/>
                <w:webHidden/>
              </w:rPr>
              <w:instrText xml:space="preserve"> PAGEREF _Toc61370961 \h </w:instrText>
            </w:r>
            <w:r>
              <w:rPr>
                <w:noProof/>
                <w:webHidden/>
              </w:rPr>
            </w:r>
            <w:r>
              <w:rPr>
                <w:noProof/>
                <w:webHidden/>
              </w:rPr>
              <w:fldChar w:fldCharType="separate"/>
            </w:r>
            <w:r>
              <w:rPr>
                <w:noProof/>
                <w:webHidden/>
              </w:rPr>
              <w:t>5</w:t>
            </w:r>
            <w:r>
              <w:rPr>
                <w:noProof/>
                <w:webHidden/>
              </w:rPr>
              <w:fldChar w:fldCharType="end"/>
            </w:r>
          </w:hyperlink>
        </w:p>
        <w:p w14:paraId="5EE16095" w14:textId="3AFA1528" w:rsidR="00A73770" w:rsidRDefault="00A73770">
          <w:pPr>
            <w:pStyle w:val="TOC2"/>
            <w:tabs>
              <w:tab w:val="right" w:leader="dot" w:pos="9016"/>
            </w:tabs>
            <w:rPr>
              <w:rFonts w:asciiTheme="minorHAnsi" w:eastAsiaTheme="minorEastAsia" w:hAnsiTheme="minorHAnsi" w:cstheme="minorBidi"/>
              <w:iCs w:val="0"/>
              <w:noProof/>
              <w:sz w:val="22"/>
              <w:lang w:eastAsia="en-GB" w:bidi="he-IL"/>
            </w:rPr>
          </w:pPr>
          <w:hyperlink w:anchor="_Toc61370962" w:history="1">
            <w:r w:rsidRPr="001F0892">
              <w:rPr>
                <w:rStyle w:val="Hyperlink"/>
                <w:noProof/>
              </w:rPr>
              <w:t>3.2 Exploratory Data Analysis</w:t>
            </w:r>
            <w:r>
              <w:rPr>
                <w:noProof/>
                <w:webHidden/>
              </w:rPr>
              <w:tab/>
            </w:r>
            <w:r>
              <w:rPr>
                <w:noProof/>
                <w:webHidden/>
              </w:rPr>
              <w:fldChar w:fldCharType="begin"/>
            </w:r>
            <w:r>
              <w:rPr>
                <w:noProof/>
                <w:webHidden/>
              </w:rPr>
              <w:instrText xml:space="preserve"> PAGEREF _Toc61370962 \h </w:instrText>
            </w:r>
            <w:r>
              <w:rPr>
                <w:noProof/>
                <w:webHidden/>
              </w:rPr>
            </w:r>
            <w:r>
              <w:rPr>
                <w:noProof/>
                <w:webHidden/>
              </w:rPr>
              <w:fldChar w:fldCharType="separate"/>
            </w:r>
            <w:r>
              <w:rPr>
                <w:noProof/>
                <w:webHidden/>
              </w:rPr>
              <w:t>6</w:t>
            </w:r>
            <w:r>
              <w:rPr>
                <w:noProof/>
                <w:webHidden/>
              </w:rPr>
              <w:fldChar w:fldCharType="end"/>
            </w:r>
          </w:hyperlink>
        </w:p>
        <w:p w14:paraId="07431AB6" w14:textId="5BE40434" w:rsidR="00A73770" w:rsidRDefault="00A73770">
          <w:pPr>
            <w:pStyle w:val="TOC3"/>
            <w:tabs>
              <w:tab w:val="right" w:leader="dot" w:pos="9016"/>
            </w:tabs>
            <w:rPr>
              <w:rFonts w:asciiTheme="minorHAnsi" w:eastAsiaTheme="minorEastAsia" w:hAnsiTheme="minorHAnsi" w:cstheme="minorBidi"/>
              <w:iCs w:val="0"/>
              <w:noProof/>
              <w:sz w:val="22"/>
              <w:lang w:eastAsia="en-GB" w:bidi="he-IL"/>
            </w:rPr>
          </w:pPr>
          <w:hyperlink w:anchor="_Toc61370963" w:history="1">
            <w:r w:rsidRPr="001F0892">
              <w:rPr>
                <w:rStyle w:val="Hyperlink"/>
                <w:noProof/>
              </w:rPr>
              <w:t>3.2.1 Question 1</w:t>
            </w:r>
            <w:r>
              <w:rPr>
                <w:noProof/>
                <w:webHidden/>
              </w:rPr>
              <w:tab/>
            </w:r>
            <w:r>
              <w:rPr>
                <w:noProof/>
                <w:webHidden/>
              </w:rPr>
              <w:fldChar w:fldCharType="begin"/>
            </w:r>
            <w:r>
              <w:rPr>
                <w:noProof/>
                <w:webHidden/>
              </w:rPr>
              <w:instrText xml:space="preserve"> PAGEREF _Toc61370963 \h </w:instrText>
            </w:r>
            <w:r>
              <w:rPr>
                <w:noProof/>
                <w:webHidden/>
              </w:rPr>
            </w:r>
            <w:r>
              <w:rPr>
                <w:noProof/>
                <w:webHidden/>
              </w:rPr>
              <w:fldChar w:fldCharType="separate"/>
            </w:r>
            <w:r>
              <w:rPr>
                <w:noProof/>
                <w:webHidden/>
              </w:rPr>
              <w:t>6</w:t>
            </w:r>
            <w:r>
              <w:rPr>
                <w:noProof/>
                <w:webHidden/>
              </w:rPr>
              <w:fldChar w:fldCharType="end"/>
            </w:r>
          </w:hyperlink>
        </w:p>
        <w:p w14:paraId="34645EC8" w14:textId="4542330A" w:rsidR="00A73770" w:rsidRDefault="00A73770">
          <w:pPr>
            <w:pStyle w:val="TOC3"/>
            <w:tabs>
              <w:tab w:val="right" w:leader="dot" w:pos="9016"/>
            </w:tabs>
            <w:rPr>
              <w:rFonts w:asciiTheme="minorHAnsi" w:eastAsiaTheme="minorEastAsia" w:hAnsiTheme="minorHAnsi" w:cstheme="minorBidi"/>
              <w:iCs w:val="0"/>
              <w:noProof/>
              <w:sz w:val="22"/>
              <w:lang w:eastAsia="en-GB" w:bidi="he-IL"/>
            </w:rPr>
          </w:pPr>
          <w:hyperlink w:anchor="_Toc61370964" w:history="1">
            <w:r w:rsidRPr="001F0892">
              <w:rPr>
                <w:rStyle w:val="Hyperlink"/>
                <w:noProof/>
              </w:rPr>
              <w:t>3.2.2 Question 2</w:t>
            </w:r>
            <w:r>
              <w:rPr>
                <w:noProof/>
                <w:webHidden/>
              </w:rPr>
              <w:tab/>
            </w:r>
            <w:r>
              <w:rPr>
                <w:noProof/>
                <w:webHidden/>
              </w:rPr>
              <w:fldChar w:fldCharType="begin"/>
            </w:r>
            <w:r>
              <w:rPr>
                <w:noProof/>
                <w:webHidden/>
              </w:rPr>
              <w:instrText xml:space="preserve"> PAGEREF _Toc61370964 \h </w:instrText>
            </w:r>
            <w:r>
              <w:rPr>
                <w:noProof/>
                <w:webHidden/>
              </w:rPr>
            </w:r>
            <w:r>
              <w:rPr>
                <w:noProof/>
                <w:webHidden/>
              </w:rPr>
              <w:fldChar w:fldCharType="separate"/>
            </w:r>
            <w:r>
              <w:rPr>
                <w:noProof/>
                <w:webHidden/>
              </w:rPr>
              <w:t>9</w:t>
            </w:r>
            <w:r>
              <w:rPr>
                <w:noProof/>
                <w:webHidden/>
              </w:rPr>
              <w:fldChar w:fldCharType="end"/>
            </w:r>
          </w:hyperlink>
        </w:p>
        <w:p w14:paraId="0994EE02" w14:textId="2749D74A" w:rsidR="00A73770" w:rsidRDefault="00A73770">
          <w:pPr>
            <w:pStyle w:val="TOC1"/>
            <w:tabs>
              <w:tab w:val="right" w:leader="dot" w:pos="9016"/>
            </w:tabs>
            <w:rPr>
              <w:rFonts w:asciiTheme="minorHAnsi" w:eastAsiaTheme="minorEastAsia" w:hAnsiTheme="minorHAnsi" w:cstheme="minorBidi"/>
              <w:iCs w:val="0"/>
              <w:noProof/>
              <w:sz w:val="22"/>
              <w:lang w:eastAsia="en-GB" w:bidi="he-IL"/>
            </w:rPr>
          </w:pPr>
          <w:hyperlink w:anchor="_Toc61370965" w:history="1">
            <w:r w:rsidRPr="001F0892">
              <w:rPr>
                <w:rStyle w:val="Hyperlink"/>
                <w:noProof/>
              </w:rPr>
              <w:t>4 Results</w:t>
            </w:r>
            <w:r>
              <w:rPr>
                <w:noProof/>
                <w:webHidden/>
              </w:rPr>
              <w:tab/>
            </w:r>
            <w:r>
              <w:rPr>
                <w:noProof/>
                <w:webHidden/>
              </w:rPr>
              <w:fldChar w:fldCharType="begin"/>
            </w:r>
            <w:r>
              <w:rPr>
                <w:noProof/>
                <w:webHidden/>
              </w:rPr>
              <w:instrText xml:space="preserve"> PAGEREF _Toc61370965 \h </w:instrText>
            </w:r>
            <w:r>
              <w:rPr>
                <w:noProof/>
                <w:webHidden/>
              </w:rPr>
            </w:r>
            <w:r>
              <w:rPr>
                <w:noProof/>
                <w:webHidden/>
              </w:rPr>
              <w:fldChar w:fldCharType="separate"/>
            </w:r>
            <w:r>
              <w:rPr>
                <w:noProof/>
                <w:webHidden/>
              </w:rPr>
              <w:t>13</w:t>
            </w:r>
            <w:r>
              <w:rPr>
                <w:noProof/>
                <w:webHidden/>
              </w:rPr>
              <w:fldChar w:fldCharType="end"/>
            </w:r>
          </w:hyperlink>
        </w:p>
        <w:p w14:paraId="317B83EA" w14:textId="135B6EE9" w:rsidR="00A73770" w:rsidRDefault="00A73770">
          <w:pPr>
            <w:pStyle w:val="TOC2"/>
            <w:tabs>
              <w:tab w:val="right" w:leader="dot" w:pos="9016"/>
            </w:tabs>
            <w:rPr>
              <w:rFonts w:asciiTheme="minorHAnsi" w:eastAsiaTheme="minorEastAsia" w:hAnsiTheme="minorHAnsi" w:cstheme="minorBidi"/>
              <w:iCs w:val="0"/>
              <w:noProof/>
              <w:sz w:val="22"/>
              <w:lang w:eastAsia="en-GB" w:bidi="he-IL"/>
            </w:rPr>
          </w:pPr>
          <w:hyperlink w:anchor="_Toc61370966" w:history="1">
            <w:r w:rsidRPr="001F0892">
              <w:rPr>
                <w:rStyle w:val="Hyperlink"/>
                <w:noProof/>
              </w:rPr>
              <w:t>4.1 Question 1: Results of Pearson correlation tests</w:t>
            </w:r>
            <w:r>
              <w:rPr>
                <w:noProof/>
                <w:webHidden/>
              </w:rPr>
              <w:tab/>
            </w:r>
            <w:r>
              <w:rPr>
                <w:noProof/>
                <w:webHidden/>
              </w:rPr>
              <w:fldChar w:fldCharType="begin"/>
            </w:r>
            <w:r>
              <w:rPr>
                <w:noProof/>
                <w:webHidden/>
              </w:rPr>
              <w:instrText xml:space="preserve"> PAGEREF _Toc61370966 \h </w:instrText>
            </w:r>
            <w:r>
              <w:rPr>
                <w:noProof/>
                <w:webHidden/>
              </w:rPr>
            </w:r>
            <w:r>
              <w:rPr>
                <w:noProof/>
                <w:webHidden/>
              </w:rPr>
              <w:fldChar w:fldCharType="separate"/>
            </w:r>
            <w:r>
              <w:rPr>
                <w:noProof/>
                <w:webHidden/>
              </w:rPr>
              <w:t>13</w:t>
            </w:r>
            <w:r>
              <w:rPr>
                <w:noProof/>
                <w:webHidden/>
              </w:rPr>
              <w:fldChar w:fldCharType="end"/>
            </w:r>
          </w:hyperlink>
        </w:p>
        <w:p w14:paraId="6A8082E5" w14:textId="4C0687E4" w:rsidR="00A73770" w:rsidRDefault="00A73770">
          <w:pPr>
            <w:pStyle w:val="TOC2"/>
            <w:tabs>
              <w:tab w:val="right" w:leader="dot" w:pos="9016"/>
            </w:tabs>
            <w:rPr>
              <w:rFonts w:asciiTheme="minorHAnsi" w:eastAsiaTheme="minorEastAsia" w:hAnsiTheme="minorHAnsi" w:cstheme="minorBidi"/>
              <w:iCs w:val="0"/>
              <w:noProof/>
              <w:sz w:val="22"/>
              <w:lang w:eastAsia="en-GB" w:bidi="he-IL"/>
            </w:rPr>
          </w:pPr>
          <w:hyperlink w:anchor="_Toc61370967" w:history="1">
            <w:r w:rsidRPr="001F0892">
              <w:rPr>
                <w:rStyle w:val="Hyperlink"/>
                <w:noProof/>
              </w:rPr>
              <w:t>4.2 Question 2: Results of T test</w:t>
            </w:r>
            <w:r>
              <w:rPr>
                <w:noProof/>
                <w:webHidden/>
              </w:rPr>
              <w:tab/>
            </w:r>
            <w:r>
              <w:rPr>
                <w:noProof/>
                <w:webHidden/>
              </w:rPr>
              <w:fldChar w:fldCharType="begin"/>
            </w:r>
            <w:r>
              <w:rPr>
                <w:noProof/>
                <w:webHidden/>
              </w:rPr>
              <w:instrText xml:space="preserve"> PAGEREF _Toc61370967 \h </w:instrText>
            </w:r>
            <w:r>
              <w:rPr>
                <w:noProof/>
                <w:webHidden/>
              </w:rPr>
            </w:r>
            <w:r>
              <w:rPr>
                <w:noProof/>
                <w:webHidden/>
              </w:rPr>
              <w:fldChar w:fldCharType="separate"/>
            </w:r>
            <w:r>
              <w:rPr>
                <w:noProof/>
                <w:webHidden/>
              </w:rPr>
              <w:t>14</w:t>
            </w:r>
            <w:r>
              <w:rPr>
                <w:noProof/>
                <w:webHidden/>
              </w:rPr>
              <w:fldChar w:fldCharType="end"/>
            </w:r>
          </w:hyperlink>
        </w:p>
        <w:p w14:paraId="5F2A71B1" w14:textId="34BD656C" w:rsidR="00A73770" w:rsidRDefault="00A73770">
          <w:pPr>
            <w:pStyle w:val="TOC2"/>
            <w:tabs>
              <w:tab w:val="right" w:leader="dot" w:pos="9016"/>
            </w:tabs>
            <w:rPr>
              <w:rFonts w:asciiTheme="minorHAnsi" w:eastAsiaTheme="minorEastAsia" w:hAnsiTheme="minorHAnsi" w:cstheme="minorBidi"/>
              <w:iCs w:val="0"/>
              <w:noProof/>
              <w:sz w:val="22"/>
              <w:lang w:eastAsia="en-GB" w:bidi="he-IL"/>
            </w:rPr>
          </w:pPr>
          <w:hyperlink w:anchor="_Toc61370968" w:history="1">
            <w:r w:rsidRPr="001F0892">
              <w:rPr>
                <w:rStyle w:val="Hyperlink"/>
                <w:noProof/>
              </w:rPr>
              <w:t>4.3 Results Overview</w:t>
            </w:r>
            <w:r>
              <w:rPr>
                <w:noProof/>
                <w:webHidden/>
              </w:rPr>
              <w:tab/>
            </w:r>
            <w:r>
              <w:rPr>
                <w:noProof/>
                <w:webHidden/>
              </w:rPr>
              <w:fldChar w:fldCharType="begin"/>
            </w:r>
            <w:r>
              <w:rPr>
                <w:noProof/>
                <w:webHidden/>
              </w:rPr>
              <w:instrText xml:space="preserve"> PAGEREF _Toc61370968 \h </w:instrText>
            </w:r>
            <w:r>
              <w:rPr>
                <w:noProof/>
                <w:webHidden/>
              </w:rPr>
            </w:r>
            <w:r>
              <w:rPr>
                <w:noProof/>
                <w:webHidden/>
              </w:rPr>
              <w:fldChar w:fldCharType="separate"/>
            </w:r>
            <w:r>
              <w:rPr>
                <w:noProof/>
                <w:webHidden/>
              </w:rPr>
              <w:t>14</w:t>
            </w:r>
            <w:r>
              <w:rPr>
                <w:noProof/>
                <w:webHidden/>
              </w:rPr>
              <w:fldChar w:fldCharType="end"/>
            </w:r>
          </w:hyperlink>
        </w:p>
        <w:p w14:paraId="7A587FB8" w14:textId="38D58A78" w:rsidR="00A73770" w:rsidRDefault="00A73770">
          <w:pPr>
            <w:pStyle w:val="TOC1"/>
            <w:tabs>
              <w:tab w:val="right" w:leader="dot" w:pos="9016"/>
            </w:tabs>
            <w:rPr>
              <w:rFonts w:asciiTheme="minorHAnsi" w:eastAsiaTheme="minorEastAsia" w:hAnsiTheme="minorHAnsi" w:cstheme="minorBidi"/>
              <w:iCs w:val="0"/>
              <w:noProof/>
              <w:sz w:val="22"/>
              <w:lang w:eastAsia="en-GB" w:bidi="he-IL"/>
            </w:rPr>
          </w:pPr>
          <w:hyperlink w:anchor="_Toc61370969" w:history="1">
            <w:r w:rsidRPr="001F0892">
              <w:rPr>
                <w:rStyle w:val="Hyperlink"/>
                <w:noProof/>
              </w:rPr>
              <w:t>5 Discussion</w:t>
            </w:r>
            <w:r>
              <w:rPr>
                <w:noProof/>
                <w:webHidden/>
              </w:rPr>
              <w:tab/>
            </w:r>
            <w:r>
              <w:rPr>
                <w:noProof/>
                <w:webHidden/>
              </w:rPr>
              <w:fldChar w:fldCharType="begin"/>
            </w:r>
            <w:r>
              <w:rPr>
                <w:noProof/>
                <w:webHidden/>
              </w:rPr>
              <w:instrText xml:space="preserve"> PAGEREF _Toc61370969 \h </w:instrText>
            </w:r>
            <w:r>
              <w:rPr>
                <w:noProof/>
                <w:webHidden/>
              </w:rPr>
            </w:r>
            <w:r>
              <w:rPr>
                <w:noProof/>
                <w:webHidden/>
              </w:rPr>
              <w:fldChar w:fldCharType="separate"/>
            </w:r>
            <w:r>
              <w:rPr>
                <w:noProof/>
                <w:webHidden/>
              </w:rPr>
              <w:t>15</w:t>
            </w:r>
            <w:r>
              <w:rPr>
                <w:noProof/>
                <w:webHidden/>
              </w:rPr>
              <w:fldChar w:fldCharType="end"/>
            </w:r>
          </w:hyperlink>
        </w:p>
        <w:p w14:paraId="3028AFAE" w14:textId="2EA6D05A" w:rsidR="00A73770" w:rsidRDefault="00A73770">
          <w:pPr>
            <w:pStyle w:val="TOC1"/>
            <w:tabs>
              <w:tab w:val="right" w:leader="dot" w:pos="9016"/>
            </w:tabs>
            <w:rPr>
              <w:rFonts w:asciiTheme="minorHAnsi" w:eastAsiaTheme="minorEastAsia" w:hAnsiTheme="minorHAnsi" w:cstheme="minorBidi"/>
              <w:iCs w:val="0"/>
              <w:noProof/>
              <w:sz w:val="22"/>
              <w:lang w:eastAsia="en-GB" w:bidi="he-IL"/>
            </w:rPr>
          </w:pPr>
          <w:hyperlink w:anchor="_Toc61370970" w:history="1">
            <w:r w:rsidRPr="001F0892">
              <w:rPr>
                <w:rStyle w:val="Hyperlink"/>
                <w:noProof/>
              </w:rPr>
              <w:t>6 Conclusion and Future Direction</w:t>
            </w:r>
            <w:r>
              <w:rPr>
                <w:noProof/>
                <w:webHidden/>
              </w:rPr>
              <w:tab/>
            </w:r>
            <w:r>
              <w:rPr>
                <w:noProof/>
                <w:webHidden/>
              </w:rPr>
              <w:fldChar w:fldCharType="begin"/>
            </w:r>
            <w:r>
              <w:rPr>
                <w:noProof/>
                <w:webHidden/>
              </w:rPr>
              <w:instrText xml:space="preserve"> PAGEREF _Toc61370970 \h </w:instrText>
            </w:r>
            <w:r>
              <w:rPr>
                <w:noProof/>
                <w:webHidden/>
              </w:rPr>
            </w:r>
            <w:r>
              <w:rPr>
                <w:noProof/>
                <w:webHidden/>
              </w:rPr>
              <w:fldChar w:fldCharType="separate"/>
            </w:r>
            <w:r>
              <w:rPr>
                <w:noProof/>
                <w:webHidden/>
              </w:rPr>
              <w:t>16</w:t>
            </w:r>
            <w:r>
              <w:rPr>
                <w:noProof/>
                <w:webHidden/>
              </w:rPr>
              <w:fldChar w:fldCharType="end"/>
            </w:r>
          </w:hyperlink>
        </w:p>
        <w:p w14:paraId="7B093D20" w14:textId="1F86FE4A" w:rsidR="004366B4" w:rsidRPr="004366B4" w:rsidRDefault="00A73770" w:rsidP="00A73770">
          <w:r>
            <w:rPr>
              <w:b/>
              <w:bCs/>
              <w:noProof/>
            </w:rPr>
            <w:fldChar w:fldCharType="end"/>
          </w:r>
        </w:p>
      </w:sdtContent>
    </w:sdt>
    <w:p w14:paraId="400EB336" w14:textId="1E1FE385" w:rsidR="00C92520" w:rsidRDefault="00D71136" w:rsidP="00C92520">
      <w:pPr>
        <w:pStyle w:val="Heading1"/>
      </w:pPr>
      <w:bookmarkStart w:id="0" w:name="_Toc61370951"/>
      <w:r>
        <w:t xml:space="preserve">1. </w:t>
      </w:r>
      <w:r w:rsidR="00C92520">
        <w:t>Introduction</w:t>
      </w:r>
      <w:bookmarkEnd w:id="0"/>
    </w:p>
    <w:p w14:paraId="48683497" w14:textId="29BCB707" w:rsidR="00D71136" w:rsidRPr="00D71136" w:rsidRDefault="00D71136" w:rsidP="00D71136">
      <w:pPr>
        <w:pStyle w:val="Heading2"/>
      </w:pPr>
      <w:bookmarkStart w:id="1" w:name="_Toc61370952"/>
      <w:r>
        <w:t>1.1 Background</w:t>
      </w:r>
      <w:bookmarkEnd w:id="1"/>
    </w:p>
    <w:p w14:paraId="3A1AFCEC" w14:textId="6107D179" w:rsidR="004366B4" w:rsidRDefault="004366B4" w:rsidP="004366B4">
      <w:r>
        <w:t>Rising crime rates in some areas have been linked to a lack of amenities and 'things to do' for young people in those areas.</w:t>
      </w:r>
    </w:p>
    <w:p w14:paraId="03FC013A" w14:textId="1788684E" w:rsidR="004366B4" w:rsidRDefault="004366B4" w:rsidP="004366B4">
      <w:r>
        <w:t>For example, access to green spaces</w:t>
      </w:r>
      <w:r w:rsidR="00D71136">
        <w:t xml:space="preserve"> such as parks</w:t>
      </w:r>
      <w:r>
        <w:t xml:space="preserve"> may help reduce crime</w:t>
      </w:r>
      <w:hyperlink r:id="rId8" w:history="1">
        <w:r w:rsidR="00D71136" w:rsidRPr="00816893">
          <w:rPr>
            <w:rStyle w:val="Hyperlink"/>
            <w:vertAlign w:val="superscript"/>
          </w:rPr>
          <w:footnoteReference w:id="1"/>
        </w:r>
      </w:hyperlink>
      <w:r w:rsidR="00D71136">
        <w:t>, and reducing youth clubs may increase crime rates</w:t>
      </w:r>
      <w:hyperlink r:id="rId9" w:history="1">
        <w:r w:rsidR="00D71136" w:rsidRPr="00816893">
          <w:rPr>
            <w:rStyle w:val="Hyperlink"/>
            <w:vertAlign w:val="superscript"/>
          </w:rPr>
          <w:footnoteReference w:id="2"/>
        </w:r>
      </w:hyperlink>
      <w:r w:rsidR="00D71136">
        <w:t xml:space="preserve">. </w:t>
      </w:r>
    </w:p>
    <w:p w14:paraId="7437C875" w14:textId="034BE419" w:rsidR="00D71136" w:rsidRDefault="00D71136" w:rsidP="00D71136">
      <w:r>
        <w:t>If there is a link between types of venue and crime rate, then this can help with planning in the future for which venues to build and fund in order to prevent crime, and which to avoid. It might also suggest areas that require more police attention and patrols if there is a concentration of certain types of venues in those areas.</w:t>
      </w:r>
    </w:p>
    <w:p w14:paraId="274899AD" w14:textId="797BED94" w:rsidR="00D71136" w:rsidRDefault="00D71136" w:rsidP="00D71136">
      <w:pPr>
        <w:pStyle w:val="Heading2"/>
      </w:pPr>
      <w:bookmarkStart w:id="2" w:name="_Toc61370953"/>
      <w:r>
        <w:t>1.2 Problem</w:t>
      </w:r>
      <w:bookmarkEnd w:id="2"/>
    </w:p>
    <w:p w14:paraId="3476DFC8" w14:textId="4BB07817" w:rsidR="004366B4" w:rsidRDefault="004366B4" w:rsidP="004366B4">
      <w:r>
        <w:t>This report will attempt to investigate whether crime rates in London boroughs are related to the number or type of venues in those boroughs.</w:t>
      </w:r>
      <w:r>
        <w:t xml:space="preserve"> It will do this by trying to answer two questions</w:t>
      </w:r>
      <w:r w:rsidR="00D71136">
        <w:t>.</w:t>
      </w:r>
    </w:p>
    <w:p w14:paraId="757851F2" w14:textId="44444738" w:rsidR="004366B4" w:rsidRDefault="00D71136" w:rsidP="00D71136">
      <w:pPr>
        <w:pStyle w:val="Heading3"/>
        <w:rPr>
          <w:rStyle w:val="Heading2Char"/>
        </w:rPr>
      </w:pPr>
      <w:bookmarkStart w:id="3" w:name="_Toc61370954"/>
      <w:r>
        <w:rPr>
          <w:rStyle w:val="Heading2Char"/>
        </w:rPr>
        <w:t xml:space="preserve">1.2.1 </w:t>
      </w:r>
      <w:r w:rsidR="004366B4" w:rsidRPr="004366B4">
        <w:rPr>
          <w:rStyle w:val="Heading2Char"/>
        </w:rPr>
        <w:t>Question 1:</w:t>
      </w:r>
      <w:bookmarkEnd w:id="3"/>
    </w:p>
    <w:p w14:paraId="26AD5F06" w14:textId="77DE00BD" w:rsidR="004366B4" w:rsidRDefault="004366B4" w:rsidP="004366B4">
      <w:r>
        <w:t>Are crime rates lower or higher in areas with more venues? Are they higher or lower depending on the number of venues of different types?</w:t>
      </w:r>
    </w:p>
    <w:p w14:paraId="4BB3123E" w14:textId="34A938E0" w:rsidR="004366B4" w:rsidRDefault="00D71136" w:rsidP="00D71136">
      <w:pPr>
        <w:pStyle w:val="Heading3"/>
      </w:pPr>
      <w:bookmarkStart w:id="4" w:name="_Toc61370955"/>
      <w:r>
        <w:lastRenderedPageBreak/>
        <w:t xml:space="preserve">1.2.2 </w:t>
      </w:r>
      <w:r w:rsidR="004366B4">
        <w:t>Question 2:</w:t>
      </w:r>
      <w:bookmarkEnd w:id="4"/>
      <w:r w:rsidR="004366B4">
        <w:t xml:space="preserve"> </w:t>
      </w:r>
    </w:p>
    <w:p w14:paraId="64231F33" w14:textId="227DB5C5" w:rsidR="004366B4" w:rsidRDefault="004366B4" w:rsidP="004366B4">
      <w:r>
        <w:t>Are crime rates affected by the types of venues in an area? Does the combination of types of venues in an area have an impact on crime rates?</w:t>
      </w:r>
    </w:p>
    <w:p w14:paraId="3270E64F" w14:textId="63848B57" w:rsidR="004366B4" w:rsidRDefault="00D71136" w:rsidP="00D71136">
      <w:pPr>
        <w:pStyle w:val="Heading2"/>
      </w:pPr>
      <w:bookmarkStart w:id="5" w:name="_Toc61370956"/>
      <w:r>
        <w:t>1.3 Audience</w:t>
      </w:r>
      <w:bookmarkEnd w:id="5"/>
    </w:p>
    <w:p w14:paraId="30402510" w14:textId="117A4703" w:rsidR="004366B4" w:rsidRDefault="00D71136" w:rsidP="004366B4">
      <w:r>
        <w:t>Stakeholders are l</w:t>
      </w:r>
      <w:r w:rsidR="004366B4">
        <w:t xml:space="preserve">ocal and UK government, </w:t>
      </w:r>
      <w:r>
        <w:t>p</w:t>
      </w:r>
      <w:r w:rsidR="004366B4">
        <w:t>olice, town planners, community and volunteer groups.</w:t>
      </w:r>
    </w:p>
    <w:p w14:paraId="27C9ADE9" w14:textId="5D926B47" w:rsidR="00D71136" w:rsidRDefault="00D71136" w:rsidP="00D71136">
      <w:pPr>
        <w:pStyle w:val="Heading1"/>
      </w:pPr>
      <w:bookmarkStart w:id="6" w:name="_Toc61370957"/>
      <w:r>
        <w:t>2 Data Sources and Cleaning</w:t>
      </w:r>
      <w:bookmarkEnd w:id="6"/>
    </w:p>
    <w:p w14:paraId="5C13D445" w14:textId="7FC35366" w:rsidR="00816893" w:rsidRPr="00816893" w:rsidRDefault="00816893" w:rsidP="00816893">
      <w:pPr>
        <w:pStyle w:val="Heading2"/>
      </w:pPr>
      <w:bookmarkStart w:id="7" w:name="_Toc61370958"/>
      <w:r>
        <w:t>2.1 Data Sources</w:t>
      </w:r>
      <w:bookmarkEnd w:id="7"/>
    </w:p>
    <w:p w14:paraId="27DAB1C7" w14:textId="0D2EF675" w:rsidR="004366B4" w:rsidRDefault="00816893" w:rsidP="004366B4">
      <w:r>
        <w:t xml:space="preserve">The data on crimes in all London boroughs for the past 24 months was gathered by the Metropolitan Police and is available through the London Datastore </w:t>
      </w:r>
      <w:hyperlink r:id="rId10" w:history="1">
        <w:r w:rsidRPr="00816893">
          <w:rPr>
            <w:rStyle w:val="Hyperlink"/>
          </w:rPr>
          <w:t>here</w:t>
        </w:r>
      </w:hyperlink>
      <w:r>
        <w:t xml:space="preserve">. I used the data from December 2018 through November 2020. </w:t>
      </w:r>
    </w:p>
    <w:p w14:paraId="5DB19CFA" w14:textId="71165F95" w:rsidR="00816893" w:rsidRDefault="00816893" w:rsidP="004366B4">
      <w:r>
        <w:t xml:space="preserve">The estimated population for each London borough was scraped from </w:t>
      </w:r>
      <w:hyperlink r:id="rId11" w:history="1">
        <w:r w:rsidRPr="00816893">
          <w:rPr>
            <w:rStyle w:val="Hyperlink"/>
          </w:rPr>
          <w:t>Wikipedia</w:t>
        </w:r>
      </w:hyperlink>
      <w:r>
        <w:t>.</w:t>
      </w:r>
    </w:p>
    <w:p w14:paraId="025DD3F7" w14:textId="0B40E6E8" w:rsidR="00816893" w:rsidRDefault="00816893" w:rsidP="004366B4">
      <w:r>
        <w:t>Geometric data for London boroughs came from two sources, their central coordinates from the Office for National Statistics’</w:t>
      </w:r>
      <w:r w:rsidR="00151028">
        <w:t xml:space="preserve"> (ONS)</w:t>
      </w:r>
      <w:r>
        <w:t xml:space="preserve"> </w:t>
      </w:r>
      <w:hyperlink r:id="rId12" w:history="1">
        <w:r w:rsidRPr="00816893">
          <w:rPr>
            <w:rStyle w:val="Hyperlink"/>
          </w:rPr>
          <w:t>Geoportal</w:t>
        </w:r>
      </w:hyperlink>
      <w:r>
        <w:t xml:space="preserve">, and a </w:t>
      </w:r>
      <w:proofErr w:type="spellStart"/>
      <w:r>
        <w:t>GeoJson</w:t>
      </w:r>
      <w:proofErr w:type="spellEnd"/>
      <w:r>
        <w:t xml:space="preserve"> file of their polygons from a repository by </w:t>
      </w:r>
      <w:hyperlink r:id="rId13" w:history="1">
        <w:proofErr w:type="spellStart"/>
        <w:r w:rsidRPr="00816893">
          <w:rPr>
            <w:rStyle w:val="Hyperlink"/>
          </w:rPr>
          <w:t>martinjc</w:t>
        </w:r>
        <w:proofErr w:type="spellEnd"/>
        <w:r w:rsidRPr="00816893">
          <w:rPr>
            <w:rStyle w:val="Hyperlink"/>
          </w:rPr>
          <w:t xml:space="preserve"> on </w:t>
        </w:r>
        <w:proofErr w:type="spellStart"/>
        <w:r w:rsidRPr="00816893">
          <w:rPr>
            <w:rStyle w:val="Hyperlink"/>
          </w:rPr>
          <w:t>Github</w:t>
        </w:r>
        <w:proofErr w:type="spellEnd"/>
      </w:hyperlink>
      <w:r>
        <w:t>.</w:t>
      </w:r>
    </w:p>
    <w:p w14:paraId="41F8A92D" w14:textId="4FF77397" w:rsidR="00816893" w:rsidRDefault="00816893" w:rsidP="004366B4">
      <w:r>
        <w:t>The data on venues and venue types</w:t>
      </w:r>
      <w:r w:rsidR="00877657">
        <w:t xml:space="preserve"> in each borough</w:t>
      </w:r>
      <w:r>
        <w:t xml:space="preserve"> came from </w:t>
      </w:r>
      <w:hyperlink r:id="rId14" w:history="1">
        <w:r w:rsidR="00877657" w:rsidRPr="00877657">
          <w:rPr>
            <w:rStyle w:val="Hyperlink"/>
          </w:rPr>
          <w:t>Foursquare</w:t>
        </w:r>
      </w:hyperlink>
      <w:r w:rsidR="00877657">
        <w:t>, via the API.</w:t>
      </w:r>
    </w:p>
    <w:p w14:paraId="631A5613" w14:textId="0B32B3C6" w:rsidR="00877657" w:rsidRDefault="00877657" w:rsidP="00877657">
      <w:pPr>
        <w:pStyle w:val="Heading2"/>
      </w:pPr>
      <w:bookmarkStart w:id="8" w:name="_Toc61370959"/>
      <w:r>
        <w:t>2.2 Data Cleaning</w:t>
      </w:r>
      <w:bookmarkEnd w:id="8"/>
    </w:p>
    <w:p w14:paraId="1732B89C" w14:textId="1BD1B0B8" w:rsidR="00816893" w:rsidRDefault="00877657" w:rsidP="004366B4">
      <w:r>
        <w:t>The City of London was excluded as it is not technically a London Borough, and it has a very different population and venue profile to the rest of London.</w:t>
      </w:r>
    </w:p>
    <w:p w14:paraId="5DC8CA6A" w14:textId="53E71378" w:rsidR="00877657" w:rsidRDefault="00151028" w:rsidP="004366B4">
      <w:r>
        <w:t>I discovered the Wikipedia table had coordinates for each London borough, but when I plotted these on a map, they were not central to each borough, and so would not be ideal for a search. This is why I used the coordinates from the ONS instead.</w:t>
      </w:r>
    </w:p>
    <w:p w14:paraId="28A33D7F" w14:textId="747CF0A3" w:rsidR="00151028" w:rsidRDefault="00151028" w:rsidP="004366B4">
      <w:r>
        <w:lastRenderedPageBreak/>
        <w:t xml:space="preserve">In order to determine the proper search radius for the call to the API, I </w:t>
      </w:r>
      <w:r w:rsidR="00C14536">
        <w:t>plotted a circle on a map of the largest borough by area in London, Bromley. The radius needed to cover the whole of Bromley was 12500 m, so that was the radius used.</w:t>
      </w:r>
    </w:p>
    <w:p w14:paraId="724BFD91" w14:textId="77777777" w:rsidR="004A45F5" w:rsidRDefault="00C14536" w:rsidP="004A45F5">
      <w:pPr>
        <w:keepNext/>
        <w:jc w:val="center"/>
      </w:pPr>
      <w:r>
        <w:rPr>
          <w:noProof/>
        </w:rPr>
        <w:drawing>
          <wp:inline distT="0" distB="0" distL="0" distR="0" wp14:anchorId="733F3199" wp14:editId="5A5EB10B">
            <wp:extent cx="3514725" cy="3438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4725" cy="3438525"/>
                    </a:xfrm>
                    <a:prstGeom prst="rect">
                      <a:avLst/>
                    </a:prstGeom>
                  </pic:spPr>
                </pic:pic>
              </a:graphicData>
            </a:graphic>
          </wp:inline>
        </w:drawing>
      </w:r>
    </w:p>
    <w:p w14:paraId="7D09DA13" w14:textId="7EDAAF42" w:rsidR="00C14536" w:rsidRDefault="004A45F5" w:rsidP="004A45F5">
      <w:pPr>
        <w:pStyle w:val="Caption"/>
        <w:jc w:val="center"/>
      </w:pPr>
      <w:r>
        <w:t xml:space="preserve">Figure </w:t>
      </w:r>
      <w:r>
        <w:fldChar w:fldCharType="begin"/>
      </w:r>
      <w:r>
        <w:instrText xml:space="preserve"> SEQ Figure \* ARABIC </w:instrText>
      </w:r>
      <w:r>
        <w:fldChar w:fldCharType="separate"/>
      </w:r>
      <w:r w:rsidR="00F332EB">
        <w:rPr>
          <w:noProof/>
        </w:rPr>
        <w:t>1</w:t>
      </w:r>
      <w:r>
        <w:fldChar w:fldCharType="end"/>
      </w:r>
      <w:r>
        <w:t xml:space="preserve"> Map of Bromley with search circle</w:t>
      </w:r>
    </w:p>
    <w:p w14:paraId="2369D169" w14:textId="6183A222" w:rsidR="00C92520" w:rsidRDefault="00C14536" w:rsidP="006A112E">
      <w:r>
        <w:t xml:space="preserve">With a radius that big, my searches inevitably overlapped with other boroughs, especially with the smaller boroughs. I wrote a function to check each venue was in </w:t>
      </w:r>
      <w:r w:rsidR="00820942">
        <w:t>the</w:t>
      </w:r>
      <w:r>
        <w:t xml:space="preserve"> borough being searched before it was added to the list.</w:t>
      </w:r>
    </w:p>
    <w:p w14:paraId="151E2000" w14:textId="6BF14617" w:rsidR="00C14536" w:rsidRDefault="00C14536" w:rsidP="006A112E">
      <w:r w:rsidRPr="00C14536">
        <w:t>It was decided to restrict the venues examined to four categories, offering various options of 'things to do', rather than categories that offered only 'places to be' like restaurants or bars.</w:t>
      </w:r>
      <w:r>
        <w:t xml:space="preserve"> This was to reduce the numbers of calls and results from the API, as gathering </w:t>
      </w:r>
      <w:r>
        <w:rPr>
          <w:i/>
          <w:iCs w:val="0"/>
        </w:rPr>
        <w:t>all</w:t>
      </w:r>
      <w:r>
        <w:t xml:space="preserve"> venues per borough was clearly not feasible.</w:t>
      </w:r>
    </w:p>
    <w:p w14:paraId="221ABE78" w14:textId="1823E768" w:rsidR="00C14536" w:rsidRDefault="00C14536" w:rsidP="006A112E">
      <w:r>
        <w:t>I used the categories available through the API, to give rough estimations.</w:t>
      </w:r>
    </w:p>
    <w:p w14:paraId="123C2B17" w14:textId="0B9FCCB2" w:rsidR="00C14536" w:rsidRDefault="00C14536" w:rsidP="006A112E">
      <w:r>
        <w:lastRenderedPageBreak/>
        <w:t>The four categories are as follows:</w:t>
      </w:r>
    </w:p>
    <w:p w14:paraId="0C7C73FA" w14:textId="232A1BC3" w:rsidR="00C14536" w:rsidRDefault="00C14536" w:rsidP="00C14536">
      <w:pPr>
        <w:pStyle w:val="ListParagraph"/>
        <w:numPr>
          <w:ilvl w:val="0"/>
          <w:numId w:val="3"/>
        </w:numPr>
      </w:pPr>
      <w:r w:rsidRPr="00C14536">
        <w:t>Arts &amp; Entertainment</w:t>
      </w:r>
    </w:p>
    <w:p w14:paraId="2177D64B" w14:textId="5AEEF52D" w:rsidR="00D92E62" w:rsidRDefault="00D92E62" w:rsidP="00D92E62">
      <w:pPr>
        <w:pStyle w:val="ListParagraph"/>
        <w:numPr>
          <w:ilvl w:val="1"/>
          <w:numId w:val="3"/>
        </w:numPr>
      </w:pPr>
      <w:r w:rsidRPr="00D92E62">
        <w:t>for example, cinemas, music venues, bowling alleys, museums</w:t>
      </w:r>
    </w:p>
    <w:p w14:paraId="21E4424E" w14:textId="2AF95AC3" w:rsidR="00C14536" w:rsidRDefault="00C14536" w:rsidP="00C14536">
      <w:pPr>
        <w:pStyle w:val="ListParagraph"/>
        <w:numPr>
          <w:ilvl w:val="0"/>
          <w:numId w:val="3"/>
        </w:numPr>
      </w:pPr>
      <w:r w:rsidRPr="00C14536">
        <w:t>Outdoor Recreation</w:t>
      </w:r>
    </w:p>
    <w:p w14:paraId="3B1BB671" w14:textId="00267C7A" w:rsidR="00D92E62" w:rsidRDefault="00D92E62" w:rsidP="00D92E62">
      <w:pPr>
        <w:pStyle w:val="ListParagraph"/>
        <w:numPr>
          <w:ilvl w:val="1"/>
          <w:numId w:val="3"/>
        </w:numPr>
      </w:pPr>
      <w:r w:rsidRPr="00D92E62">
        <w:t>for example, parks, tennis courts, football fields</w:t>
      </w:r>
    </w:p>
    <w:p w14:paraId="3E93EC59" w14:textId="5F820AA4" w:rsidR="00C14536" w:rsidRDefault="00C14536" w:rsidP="00C14536">
      <w:pPr>
        <w:pStyle w:val="ListParagraph"/>
        <w:numPr>
          <w:ilvl w:val="0"/>
          <w:numId w:val="3"/>
        </w:numPr>
      </w:pPr>
      <w:r w:rsidRPr="00C14536">
        <w:t>Study</w:t>
      </w:r>
    </w:p>
    <w:p w14:paraId="1ADF29DF" w14:textId="1ACF236D" w:rsidR="00D92E62" w:rsidRDefault="00D92E62" w:rsidP="00D92E62">
      <w:pPr>
        <w:pStyle w:val="ListParagraph"/>
        <w:numPr>
          <w:ilvl w:val="1"/>
          <w:numId w:val="3"/>
        </w:numPr>
      </w:pPr>
      <w:r w:rsidRPr="00D92E62">
        <w:t>Universities, colleges and libraries (not schools)</w:t>
      </w:r>
    </w:p>
    <w:p w14:paraId="6914B5B5" w14:textId="178ED1FC" w:rsidR="00C14536" w:rsidRDefault="00D92E62" w:rsidP="00C14536">
      <w:pPr>
        <w:pStyle w:val="ListParagraph"/>
        <w:numPr>
          <w:ilvl w:val="0"/>
          <w:numId w:val="3"/>
        </w:numPr>
      </w:pPr>
      <w:r w:rsidRPr="00D92E62">
        <w:t>Social and Religious</w:t>
      </w:r>
    </w:p>
    <w:p w14:paraId="5D1A6BAA" w14:textId="78F4313B" w:rsidR="00D92E62" w:rsidRDefault="00D92E62" w:rsidP="00D92E62">
      <w:pPr>
        <w:pStyle w:val="ListParagraph"/>
        <w:numPr>
          <w:ilvl w:val="1"/>
          <w:numId w:val="3"/>
        </w:numPr>
      </w:pPr>
      <w:r w:rsidRPr="00D92E62">
        <w:t>Community centres, social clubs and religious centres</w:t>
      </w:r>
    </w:p>
    <w:p w14:paraId="4B119F04" w14:textId="1A5994B2" w:rsidR="00D92E62" w:rsidRDefault="00D92E62" w:rsidP="00D92E62">
      <w:r>
        <w:t>The venue limit for this type of search through the API is 50, and I discovered I was hitting the cap for most of my searches. I therefore added 5 extra random smaller search circles per borough, to pick up extras and get more of a flavour of venue types in each borough. This added some duplicates to my dataset as well as new venues, and so I removed all duplicates.</w:t>
      </w:r>
    </w:p>
    <w:p w14:paraId="79AA2F00" w14:textId="56DE99F6" w:rsidR="00D92E62" w:rsidRDefault="00D92E62" w:rsidP="00D92E62">
      <w:r>
        <w:t xml:space="preserve">As a side note, as part of investigating duplicates, I discovered some ‘unique ids’ for venues seem to be repeated in the dataset, or the data is not very reliable. I found one unique venue id was repeated in my data 20 times, in 20 different boroughs, all with different coordinates. This id was assigned to London Zoo, which is in fact on the border between Camden and Westminster, and not in the other 18 boroughs! I am therefore unsure as to the total reliability of the Foursquare data, while </w:t>
      </w:r>
      <w:r w:rsidR="00820942">
        <w:t>believing</w:t>
      </w:r>
      <w:r>
        <w:t xml:space="preserve"> it still gives a good general idea.</w:t>
      </w:r>
    </w:p>
    <w:p w14:paraId="3BAE84AB" w14:textId="24D3DBE9" w:rsidR="00D92E62" w:rsidRDefault="00820942" w:rsidP="00820942">
      <w:pPr>
        <w:pStyle w:val="Heading1"/>
      </w:pPr>
      <w:bookmarkStart w:id="9" w:name="_Toc61370960"/>
      <w:r>
        <w:t>3 Methodology</w:t>
      </w:r>
      <w:bookmarkEnd w:id="9"/>
    </w:p>
    <w:p w14:paraId="6EA839C8" w14:textId="5C93D3C1" w:rsidR="00820942" w:rsidRDefault="00B35A81" w:rsidP="00B35A81">
      <w:pPr>
        <w:pStyle w:val="Heading2"/>
      </w:pPr>
      <w:bookmarkStart w:id="10" w:name="_Toc61370961"/>
      <w:r>
        <w:t>3.1 Calculations</w:t>
      </w:r>
      <w:bookmarkEnd w:id="10"/>
    </w:p>
    <w:p w14:paraId="2E2F733F" w14:textId="62AD9BEF" w:rsidR="00B35A81" w:rsidRDefault="00B35A81" w:rsidP="00D92E62">
      <w:r>
        <w:t>Some basic calculations were needed to prepare the data for analysis</w:t>
      </w:r>
    </w:p>
    <w:p w14:paraId="03E1317D" w14:textId="1FEF168A" w:rsidR="00B35A81" w:rsidRDefault="00B35A81" w:rsidP="00B35A81">
      <w:r>
        <w:t>I totalled the number of crimes, and (using the data from Wikipedia) calculated the crime rate per 100,000 people as follows:</w:t>
      </w:r>
    </w:p>
    <w:p w14:paraId="71343BA9" w14:textId="77777777" w:rsidR="00B35A81" w:rsidRDefault="00B35A81" w:rsidP="00B35A81">
      <w:pPr>
        <w:jc w:val="center"/>
      </w:pPr>
      <w:r>
        <w:lastRenderedPageBreak/>
        <w:t>crime rate = (number of crimes / population) x 100000</w:t>
      </w:r>
    </w:p>
    <w:p w14:paraId="07B40DAC" w14:textId="77777777" w:rsidR="004A45F5" w:rsidRDefault="00B35A81" w:rsidP="004A45F5">
      <w:pPr>
        <w:keepNext/>
      </w:pPr>
      <w:r>
        <w:rPr>
          <w:noProof/>
        </w:rPr>
        <w:drawing>
          <wp:inline distT="0" distB="0" distL="0" distR="0" wp14:anchorId="37DA81A9" wp14:editId="63FC9079">
            <wp:extent cx="5731510" cy="17379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37995"/>
                    </a:xfrm>
                    <a:prstGeom prst="rect">
                      <a:avLst/>
                    </a:prstGeom>
                  </pic:spPr>
                </pic:pic>
              </a:graphicData>
            </a:graphic>
          </wp:inline>
        </w:drawing>
      </w:r>
    </w:p>
    <w:p w14:paraId="394414DD" w14:textId="3D7F2399" w:rsidR="00B35A81" w:rsidRDefault="004A45F5" w:rsidP="004A45F5">
      <w:pPr>
        <w:pStyle w:val="Caption"/>
      </w:pPr>
      <w:r>
        <w:t xml:space="preserve">Figure </w:t>
      </w:r>
      <w:r>
        <w:fldChar w:fldCharType="begin"/>
      </w:r>
      <w:r>
        <w:instrText xml:space="preserve"> SEQ Figure \* ARABIC </w:instrText>
      </w:r>
      <w:r>
        <w:fldChar w:fldCharType="separate"/>
      </w:r>
      <w:r w:rsidR="00F332EB">
        <w:rPr>
          <w:noProof/>
        </w:rPr>
        <w:t>2</w:t>
      </w:r>
      <w:r>
        <w:fldChar w:fldCharType="end"/>
      </w:r>
      <w:r>
        <w:t xml:space="preserve"> Dataframe showing crime rate calculated</w:t>
      </w:r>
    </w:p>
    <w:p w14:paraId="76CFDCD4" w14:textId="7F087650" w:rsidR="00B35A81" w:rsidRDefault="00B35A81" w:rsidP="00D92E62">
      <w:r>
        <w:t>I created two dataframes, one for each question.</w:t>
      </w:r>
    </w:p>
    <w:p w14:paraId="02AFD559" w14:textId="7D92D692" w:rsidR="00B35A81" w:rsidRDefault="00B35A81" w:rsidP="00D92E62">
      <w:r>
        <w:t>The first contained the number of venues per borough per 100,000 people, calculated in the same way as crime rate.</w:t>
      </w:r>
    </w:p>
    <w:p w14:paraId="55571728" w14:textId="77777777" w:rsidR="004A45F5" w:rsidRDefault="00B35A81" w:rsidP="004A45F5">
      <w:pPr>
        <w:keepNext/>
      </w:pPr>
      <w:r>
        <w:rPr>
          <w:noProof/>
        </w:rPr>
        <w:drawing>
          <wp:inline distT="0" distB="0" distL="0" distR="0" wp14:anchorId="07030380" wp14:editId="6000AEFA">
            <wp:extent cx="5731510" cy="955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55040"/>
                    </a:xfrm>
                    <a:prstGeom prst="rect">
                      <a:avLst/>
                    </a:prstGeom>
                  </pic:spPr>
                </pic:pic>
              </a:graphicData>
            </a:graphic>
          </wp:inline>
        </w:drawing>
      </w:r>
    </w:p>
    <w:p w14:paraId="053EA910" w14:textId="3539484D" w:rsidR="00B35A81" w:rsidRDefault="004A45F5" w:rsidP="004A45F5">
      <w:pPr>
        <w:pStyle w:val="Caption"/>
      </w:pPr>
      <w:r>
        <w:t xml:space="preserve">Figure </w:t>
      </w:r>
      <w:r>
        <w:fldChar w:fldCharType="begin"/>
      </w:r>
      <w:r>
        <w:instrText xml:space="preserve"> SEQ Figure \* ARABIC </w:instrText>
      </w:r>
      <w:r>
        <w:fldChar w:fldCharType="separate"/>
      </w:r>
      <w:r w:rsidR="00F332EB">
        <w:rPr>
          <w:noProof/>
        </w:rPr>
        <w:t>3</w:t>
      </w:r>
      <w:r>
        <w:fldChar w:fldCharType="end"/>
      </w:r>
      <w:r>
        <w:t xml:space="preserve"> Dataframe showing number of venues per capita calculated</w:t>
      </w:r>
    </w:p>
    <w:p w14:paraId="288804D8" w14:textId="7DB71C92" w:rsidR="00B35A81" w:rsidRDefault="00B35A81" w:rsidP="00D92E62">
      <w:r>
        <w:t>The second contained all the venues I had found, ready to be used for K-means clustering.</w:t>
      </w:r>
    </w:p>
    <w:p w14:paraId="006DF2CE" w14:textId="77777777" w:rsidR="004A45F5" w:rsidRDefault="004A45F5" w:rsidP="004A45F5">
      <w:pPr>
        <w:keepNext/>
      </w:pPr>
      <w:r>
        <w:rPr>
          <w:noProof/>
        </w:rPr>
        <w:drawing>
          <wp:inline distT="0" distB="0" distL="0" distR="0" wp14:anchorId="66B2D049" wp14:editId="25EFB1C2">
            <wp:extent cx="5731510" cy="9099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09955"/>
                    </a:xfrm>
                    <a:prstGeom prst="rect">
                      <a:avLst/>
                    </a:prstGeom>
                  </pic:spPr>
                </pic:pic>
              </a:graphicData>
            </a:graphic>
          </wp:inline>
        </w:drawing>
      </w:r>
    </w:p>
    <w:p w14:paraId="74D00093" w14:textId="54F8D5AA" w:rsidR="004A45F5" w:rsidRDefault="004A45F5" w:rsidP="004A45F5">
      <w:pPr>
        <w:pStyle w:val="Caption"/>
      </w:pPr>
      <w:r>
        <w:t xml:space="preserve">Figure </w:t>
      </w:r>
      <w:r>
        <w:fldChar w:fldCharType="begin"/>
      </w:r>
      <w:r>
        <w:instrText xml:space="preserve"> SEQ Figure \* ARABIC </w:instrText>
      </w:r>
      <w:r>
        <w:fldChar w:fldCharType="separate"/>
      </w:r>
      <w:r w:rsidR="00F332EB">
        <w:rPr>
          <w:noProof/>
        </w:rPr>
        <w:t>4</w:t>
      </w:r>
      <w:r>
        <w:fldChar w:fldCharType="end"/>
      </w:r>
      <w:r>
        <w:t xml:space="preserve"> Dataframe showing some of the collected venues</w:t>
      </w:r>
    </w:p>
    <w:p w14:paraId="7FD9A671" w14:textId="4DA9FA2C" w:rsidR="004A45F5" w:rsidRDefault="004A45F5" w:rsidP="004A45F5">
      <w:pPr>
        <w:pStyle w:val="Heading2"/>
      </w:pPr>
      <w:bookmarkStart w:id="11" w:name="_Toc61370962"/>
      <w:r>
        <w:lastRenderedPageBreak/>
        <w:t>3.2 Exploratory Data Analysis</w:t>
      </w:r>
      <w:bookmarkEnd w:id="11"/>
    </w:p>
    <w:p w14:paraId="0CEF4327" w14:textId="1640AD01" w:rsidR="004A45F5" w:rsidRDefault="004A45F5" w:rsidP="004A45F5">
      <w:pPr>
        <w:pStyle w:val="Heading3"/>
      </w:pPr>
      <w:bookmarkStart w:id="12" w:name="_Toc61370963"/>
      <w:r>
        <w:t>3.2.1 Question 1</w:t>
      </w:r>
      <w:bookmarkEnd w:id="12"/>
    </w:p>
    <w:p w14:paraId="029BDCB4" w14:textId="1BB212A7" w:rsidR="004A45F5" w:rsidRDefault="004A45F5" w:rsidP="004A45F5">
      <w:r>
        <w:t xml:space="preserve">I first used </w:t>
      </w:r>
      <w:proofErr w:type="spellStart"/>
      <w:proofErr w:type="gramStart"/>
      <w:r>
        <w:t>df.corr</w:t>
      </w:r>
      <w:proofErr w:type="spellEnd"/>
      <w:proofErr w:type="gramEnd"/>
      <w:r>
        <w:t>() to check for correlations, and found possible correlations between numbers of venues per 100,000 people and crime rate.</w:t>
      </w:r>
    </w:p>
    <w:p w14:paraId="3B090E6C" w14:textId="77777777" w:rsidR="004A45F5" w:rsidRDefault="004A45F5" w:rsidP="004A45F5">
      <w:pPr>
        <w:keepNext/>
      </w:pPr>
      <w:r>
        <w:rPr>
          <w:noProof/>
        </w:rPr>
        <w:drawing>
          <wp:inline distT="0" distB="0" distL="0" distR="0" wp14:anchorId="283491D7" wp14:editId="304576D3">
            <wp:extent cx="5731510" cy="17519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51965"/>
                    </a:xfrm>
                    <a:prstGeom prst="rect">
                      <a:avLst/>
                    </a:prstGeom>
                  </pic:spPr>
                </pic:pic>
              </a:graphicData>
            </a:graphic>
          </wp:inline>
        </w:drawing>
      </w:r>
    </w:p>
    <w:p w14:paraId="59AEF286" w14:textId="46284DE8" w:rsidR="004A45F5" w:rsidRDefault="004A45F5" w:rsidP="004A45F5">
      <w:pPr>
        <w:pStyle w:val="Caption"/>
      </w:pPr>
      <w:r>
        <w:t xml:space="preserve">Figure </w:t>
      </w:r>
      <w:r>
        <w:fldChar w:fldCharType="begin"/>
      </w:r>
      <w:r>
        <w:instrText xml:space="preserve"> SEQ Figure \* ARABIC </w:instrText>
      </w:r>
      <w:r>
        <w:fldChar w:fldCharType="separate"/>
      </w:r>
      <w:r w:rsidR="00F332EB">
        <w:rPr>
          <w:noProof/>
        </w:rPr>
        <w:t>5</w:t>
      </w:r>
      <w:r>
        <w:fldChar w:fldCharType="end"/>
      </w:r>
      <w:r>
        <w:t xml:space="preserve"> Dataframe correlation</w:t>
      </w:r>
    </w:p>
    <w:p w14:paraId="362F4919" w14:textId="66987339" w:rsidR="004A45F5" w:rsidRDefault="004A45F5" w:rsidP="004A45F5">
      <w:r>
        <w:t>I plotted these, to explore them further.</w:t>
      </w:r>
    </w:p>
    <w:p w14:paraId="64E66313" w14:textId="77777777" w:rsidR="004A45F5" w:rsidRDefault="004A45F5" w:rsidP="004A45F5">
      <w:pPr>
        <w:keepNext/>
      </w:pPr>
      <w:r>
        <w:rPr>
          <w:noProof/>
        </w:rPr>
        <w:drawing>
          <wp:inline distT="0" distB="0" distL="0" distR="0" wp14:anchorId="0DD35A0D" wp14:editId="30B8C3B0">
            <wp:extent cx="4772025" cy="3371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3371850"/>
                    </a:xfrm>
                    <a:prstGeom prst="rect">
                      <a:avLst/>
                    </a:prstGeom>
                  </pic:spPr>
                </pic:pic>
              </a:graphicData>
            </a:graphic>
          </wp:inline>
        </w:drawing>
      </w:r>
      <w:bookmarkStart w:id="13" w:name="_GoBack"/>
      <w:bookmarkEnd w:id="13"/>
    </w:p>
    <w:p w14:paraId="01893105" w14:textId="7EEB776C" w:rsidR="004A45F5" w:rsidRDefault="004A45F5" w:rsidP="004A45F5">
      <w:pPr>
        <w:pStyle w:val="Caption"/>
      </w:pPr>
      <w:r>
        <w:t xml:space="preserve">Figure </w:t>
      </w:r>
      <w:r>
        <w:fldChar w:fldCharType="begin"/>
      </w:r>
      <w:r>
        <w:instrText xml:space="preserve"> SEQ Figure \* ARABIC </w:instrText>
      </w:r>
      <w:r>
        <w:fldChar w:fldCharType="separate"/>
      </w:r>
      <w:r w:rsidR="00F332EB">
        <w:rPr>
          <w:noProof/>
        </w:rPr>
        <w:t>6</w:t>
      </w:r>
      <w:r>
        <w:fldChar w:fldCharType="end"/>
      </w:r>
      <w:r>
        <w:t xml:space="preserve"> Plot of Total Venues vs Crime Rate</w:t>
      </w:r>
    </w:p>
    <w:p w14:paraId="38AF9D99" w14:textId="77777777" w:rsidR="004A45F5" w:rsidRDefault="004A45F5" w:rsidP="004A45F5">
      <w:pPr>
        <w:keepNext/>
      </w:pPr>
      <w:r>
        <w:rPr>
          <w:noProof/>
        </w:rPr>
        <w:lastRenderedPageBreak/>
        <w:drawing>
          <wp:inline distT="0" distB="0" distL="0" distR="0" wp14:anchorId="40EB1D67" wp14:editId="16D3C72C">
            <wp:extent cx="4848225" cy="3257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225" cy="3257550"/>
                    </a:xfrm>
                    <a:prstGeom prst="rect">
                      <a:avLst/>
                    </a:prstGeom>
                  </pic:spPr>
                </pic:pic>
              </a:graphicData>
            </a:graphic>
          </wp:inline>
        </w:drawing>
      </w:r>
    </w:p>
    <w:p w14:paraId="69743B5F" w14:textId="15A097B1" w:rsidR="004A45F5" w:rsidRDefault="004A45F5" w:rsidP="004A45F5">
      <w:pPr>
        <w:pStyle w:val="Caption"/>
      </w:pPr>
      <w:r>
        <w:t xml:space="preserve">Figure </w:t>
      </w:r>
      <w:r>
        <w:fldChar w:fldCharType="begin"/>
      </w:r>
      <w:r>
        <w:instrText xml:space="preserve"> SEQ Figure \* ARABIC </w:instrText>
      </w:r>
      <w:r>
        <w:fldChar w:fldCharType="separate"/>
      </w:r>
      <w:r w:rsidR="00F332EB">
        <w:rPr>
          <w:noProof/>
        </w:rPr>
        <w:t>7</w:t>
      </w:r>
      <w:r>
        <w:fldChar w:fldCharType="end"/>
      </w:r>
      <w:r>
        <w:t xml:space="preserve"> Plot of Art Venues vs Crime Rate</w:t>
      </w:r>
    </w:p>
    <w:p w14:paraId="3224CB0F" w14:textId="77777777" w:rsidR="004A45F5" w:rsidRDefault="004A45F5" w:rsidP="004A45F5">
      <w:pPr>
        <w:keepNext/>
      </w:pPr>
      <w:r>
        <w:rPr>
          <w:noProof/>
        </w:rPr>
        <w:drawing>
          <wp:inline distT="0" distB="0" distL="0" distR="0" wp14:anchorId="6C4F892A" wp14:editId="424E0D3D">
            <wp:extent cx="478155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3276600"/>
                    </a:xfrm>
                    <a:prstGeom prst="rect">
                      <a:avLst/>
                    </a:prstGeom>
                  </pic:spPr>
                </pic:pic>
              </a:graphicData>
            </a:graphic>
          </wp:inline>
        </w:drawing>
      </w:r>
    </w:p>
    <w:p w14:paraId="488EDC1C" w14:textId="7A9B3184" w:rsidR="004A45F5" w:rsidRDefault="004A45F5" w:rsidP="004A45F5">
      <w:pPr>
        <w:pStyle w:val="Caption"/>
      </w:pPr>
      <w:r>
        <w:t xml:space="preserve">Figure </w:t>
      </w:r>
      <w:r>
        <w:fldChar w:fldCharType="begin"/>
      </w:r>
      <w:r>
        <w:instrText xml:space="preserve"> SEQ Figure \* ARABIC </w:instrText>
      </w:r>
      <w:r>
        <w:fldChar w:fldCharType="separate"/>
      </w:r>
      <w:r w:rsidR="00F332EB">
        <w:rPr>
          <w:noProof/>
        </w:rPr>
        <w:t>8</w:t>
      </w:r>
      <w:r>
        <w:fldChar w:fldCharType="end"/>
      </w:r>
      <w:r>
        <w:t xml:space="preserve"> Plot of Study Venues vs Crime Rate</w:t>
      </w:r>
    </w:p>
    <w:p w14:paraId="516A924B" w14:textId="77777777" w:rsidR="004A45F5" w:rsidRDefault="004A45F5" w:rsidP="004A45F5">
      <w:pPr>
        <w:keepNext/>
      </w:pPr>
      <w:r w:rsidRPr="004A45F5">
        <w:rPr>
          <w:noProof/>
        </w:rPr>
        <w:lastRenderedPageBreak/>
        <w:t xml:space="preserve"> </w:t>
      </w:r>
      <w:r>
        <w:rPr>
          <w:noProof/>
        </w:rPr>
        <w:drawing>
          <wp:inline distT="0" distB="0" distL="0" distR="0" wp14:anchorId="5F157DF7" wp14:editId="568E4DE9">
            <wp:extent cx="4829175" cy="3286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175" cy="3286125"/>
                    </a:xfrm>
                    <a:prstGeom prst="rect">
                      <a:avLst/>
                    </a:prstGeom>
                  </pic:spPr>
                </pic:pic>
              </a:graphicData>
            </a:graphic>
          </wp:inline>
        </w:drawing>
      </w:r>
    </w:p>
    <w:p w14:paraId="007B1759" w14:textId="097E4A56" w:rsidR="004A45F5" w:rsidRDefault="004A45F5" w:rsidP="004A45F5">
      <w:pPr>
        <w:pStyle w:val="Caption"/>
      </w:pPr>
      <w:r>
        <w:t xml:space="preserve">Figure </w:t>
      </w:r>
      <w:r>
        <w:fldChar w:fldCharType="begin"/>
      </w:r>
      <w:r>
        <w:instrText xml:space="preserve"> SEQ Figure \* ARABIC </w:instrText>
      </w:r>
      <w:r>
        <w:fldChar w:fldCharType="separate"/>
      </w:r>
      <w:r w:rsidR="00F332EB">
        <w:rPr>
          <w:noProof/>
        </w:rPr>
        <w:t>9</w:t>
      </w:r>
      <w:r>
        <w:fldChar w:fldCharType="end"/>
      </w:r>
      <w:r>
        <w:t xml:space="preserve"> Plot of Social and Religious Venues vs Crime Rate</w:t>
      </w:r>
    </w:p>
    <w:p w14:paraId="1D5DDCFB" w14:textId="77777777" w:rsidR="004A45F5" w:rsidRDefault="004A45F5" w:rsidP="004A45F5">
      <w:pPr>
        <w:keepNext/>
      </w:pPr>
      <w:r>
        <w:rPr>
          <w:noProof/>
        </w:rPr>
        <w:drawing>
          <wp:inline distT="0" distB="0" distL="0" distR="0" wp14:anchorId="47408B05" wp14:editId="12222A0B">
            <wp:extent cx="4791075" cy="3238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1075" cy="3238500"/>
                    </a:xfrm>
                    <a:prstGeom prst="rect">
                      <a:avLst/>
                    </a:prstGeom>
                  </pic:spPr>
                </pic:pic>
              </a:graphicData>
            </a:graphic>
          </wp:inline>
        </w:drawing>
      </w:r>
    </w:p>
    <w:p w14:paraId="411F01F8" w14:textId="0D99D7FD" w:rsidR="004A45F5" w:rsidRDefault="004A45F5" w:rsidP="004A45F5">
      <w:pPr>
        <w:pStyle w:val="Caption"/>
      </w:pPr>
      <w:r>
        <w:t xml:space="preserve">Figure </w:t>
      </w:r>
      <w:r>
        <w:fldChar w:fldCharType="begin"/>
      </w:r>
      <w:r>
        <w:instrText xml:space="preserve"> SEQ Figure \* ARABIC </w:instrText>
      </w:r>
      <w:r>
        <w:fldChar w:fldCharType="separate"/>
      </w:r>
      <w:r w:rsidR="00F332EB">
        <w:rPr>
          <w:noProof/>
        </w:rPr>
        <w:t>10</w:t>
      </w:r>
      <w:r>
        <w:fldChar w:fldCharType="end"/>
      </w:r>
      <w:r>
        <w:t xml:space="preserve"> Plot of Outdoor Recreation Venues vs Crime Rate</w:t>
      </w:r>
    </w:p>
    <w:p w14:paraId="33C11FA6" w14:textId="478D275B" w:rsidR="00641766" w:rsidRDefault="00641766" w:rsidP="00641766">
      <w:r>
        <w:t>All of these seem to have a positive correlation with crime rate in that, as the number of each venue type increases, so does the crime rate.</w:t>
      </w:r>
    </w:p>
    <w:p w14:paraId="0D2BA86D" w14:textId="7CD87E3B" w:rsidR="00641766" w:rsidRDefault="00641766" w:rsidP="00641766">
      <w:r>
        <w:lastRenderedPageBreak/>
        <w:t>In order to discover if these correlations were statistically significant, I performed Pearson correlation tests. The results of this are given in the results section.</w:t>
      </w:r>
    </w:p>
    <w:p w14:paraId="186FA1FC" w14:textId="08B31FBD" w:rsidR="006E10F4" w:rsidRDefault="006E10F4" w:rsidP="006E10F4">
      <w:pPr>
        <w:pStyle w:val="Heading3"/>
      </w:pPr>
      <w:bookmarkStart w:id="14" w:name="_Toc61370964"/>
      <w:r>
        <w:t>3.2.2 Question 2</w:t>
      </w:r>
      <w:bookmarkEnd w:id="14"/>
    </w:p>
    <w:p w14:paraId="5AD53880" w14:textId="738BE8EC" w:rsidR="00F332EB" w:rsidRPr="00F332EB" w:rsidRDefault="00F332EB" w:rsidP="00F332EB">
      <w:pPr>
        <w:pStyle w:val="Heading4"/>
      </w:pPr>
      <w:r>
        <w:t>3.2.2.1 K-means clustering</w:t>
      </w:r>
    </w:p>
    <w:p w14:paraId="58893BE4" w14:textId="024CFD7B" w:rsidR="006E10F4" w:rsidRDefault="006E10F4" w:rsidP="006E10F4">
      <w:r>
        <w:t>As I was going to use K-means clustering to divide the boroughs into categories, I first had to prepare the data for that</w:t>
      </w:r>
      <w:r w:rsidR="004D0265">
        <w:t xml:space="preserve"> by replacing categorical data with numbers and calculating means.</w:t>
      </w:r>
    </w:p>
    <w:p w14:paraId="5EA50337" w14:textId="30414283" w:rsidR="004D0265" w:rsidRDefault="004D0265" w:rsidP="006E10F4">
      <w:r>
        <w:t>I then calculated the top 10 most common venues per borough.</w:t>
      </w:r>
    </w:p>
    <w:p w14:paraId="20566936" w14:textId="77777777" w:rsidR="004D0265" w:rsidRDefault="004D0265" w:rsidP="004D0265">
      <w:pPr>
        <w:keepNext/>
      </w:pPr>
      <w:r>
        <w:rPr>
          <w:noProof/>
        </w:rPr>
        <w:drawing>
          <wp:inline distT="0" distB="0" distL="0" distR="0" wp14:anchorId="0305A7BB" wp14:editId="5F2D9F56">
            <wp:extent cx="5731510" cy="19316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31670"/>
                    </a:xfrm>
                    <a:prstGeom prst="rect">
                      <a:avLst/>
                    </a:prstGeom>
                  </pic:spPr>
                </pic:pic>
              </a:graphicData>
            </a:graphic>
          </wp:inline>
        </w:drawing>
      </w:r>
    </w:p>
    <w:p w14:paraId="52A15AD5" w14:textId="0FD13345" w:rsidR="004D0265" w:rsidRDefault="004D0265" w:rsidP="004D0265">
      <w:pPr>
        <w:pStyle w:val="Caption"/>
      </w:pPr>
      <w:r>
        <w:t xml:space="preserve">Figure </w:t>
      </w:r>
      <w:r>
        <w:fldChar w:fldCharType="begin"/>
      </w:r>
      <w:r>
        <w:instrText xml:space="preserve"> SEQ Figure \* ARABIC </w:instrText>
      </w:r>
      <w:r>
        <w:fldChar w:fldCharType="separate"/>
      </w:r>
      <w:r w:rsidR="00F332EB">
        <w:rPr>
          <w:noProof/>
        </w:rPr>
        <w:t>11</w:t>
      </w:r>
      <w:r>
        <w:fldChar w:fldCharType="end"/>
      </w:r>
      <w:r>
        <w:t xml:space="preserve"> Dataframe with top 10 venue types</w:t>
      </w:r>
    </w:p>
    <w:p w14:paraId="6116B83A" w14:textId="1505B796" w:rsidR="004D0265" w:rsidRDefault="004D0265" w:rsidP="004D0265">
      <w:r>
        <w:t>Before performing k-means clustering, I used the elbow method to determine the optimal value for k.</w:t>
      </w:r>
    </w:p>
    <w:p w14:paraId="4711BB8D" w14:textId="77777777" w:rsidR="004D0265" w:rsidRDefault="004D0265" w:rsidP="004D0265">
      <w:pPr>
        <w:keepNext/>
      </w:pPr>
      <w:r>
        <w:rPr>
          <w:noProof/>
        </w:rPr>
        <w:lastRenderedPageBreak/>
        <w:drawing>
          <wp:inline distT="0" distB="0" distL="0" distR="0" wp14:anchorId="539BEF66" wp14:editId="1A6139E1">
            <wp:extent cx="5731510" cy="29311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31160"/>
                    </a:xfrm>
                    <a:prstGeom prst="rect">
                      <a:avLst/>
                    </a:prstGeom>
                  </pic:spPr>
                </pic:pic>
              </a:graphicData>
            </a:graphic>
          </wp:inline>
        </w:drawing>
      </w:r>
    </w:p>
    <w:p w14:paraId="1760AAB2" w14:textId="0D8ADB27" w:rsidR="004D0265" w:rsidRDefault="004D0265" w:rsidP="004D0265">
      <w:pPr>
        <w:pStyle w:val="Caption"/>
      </w:pPr>
      <w:r>
        <w:t xml:space="preserve">Figure </w:t>
      </w:r>
      <w:r>
        <w:fldChar w:fldCharType="begin"/>
      </w:r>
      <w:r>
        <w:instrText xml:space="preserve"> SEQ Figure \* ARABIC </w:instrText>
      </w:r>
      <w:r>
        <w:fldChar w:fldCharType="separate"/>
      </w:r>
      <w:r w:rsidR="00F332EB">
        <w:rPr>
          <w:noProof/>
        </w:rPr>
        <w:t>12</w:t>
      </w:r>
      <w:r>
        <w:fldChar w:fldCharType="end"/>
      </w:r>
      <w:r>
        <w:t xml:space="preserve"> The Elbow Method showing the optimal k</w:t>
      </w:r>
    </w:p>
    <w:p w14:paraId="7577C92F" w14:textId="7B7240FB" w:rsidR="004D0265" w:rsidRDefault="004D0265" w:rsidP="004D0265">
      <w:r>
        <w:t>As this was not entirely clear, I also used the silhouette score, which confirmed an optimal value for k as 2.</w:t>
      </w:r>
    </w:p>
    <w:p w14:paraId="173FDBC9" w14:textId="77777777" w:rsidR="004D0265" w:rsidRDefault="004D0265" w:rsidP="004D0265">
      <w:pPr>
        <w:keepNext/>
      </w:pPr>
      <w:r>
        <w:rPr>
          <w:noProof/>
        </w:rPr>
        <w:drawing>
          <wp:inline distT="0" distB="0" distL="0" distR="0" wp14:anchorId="60B97A95" wp14:editId="46A083DD">
            <wp:extent cx="2676525" cy="2000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525" cy="2000250"/>
                    </a:xfrm>
                    <a:prstGeom prst="rect">
                      <a:avLst/>
                    </a:prstGeom>
                  </pic:spPr>
                </pic:pic>
              </a:graphicData>
            </a:graphic>
          </wp:inline>
        </w:drawing>
      </w:r>
    </w:p>
    <w:p w14:paraId="6933C99A" w14:textId="70CB0FBC" w:rsidR="004D0265" w:rsidRDefault="004D0265" w:rsidP="004D0265">
      <w:pPr>
        <w:pStyle w:val="Caption"/>
      </w:pPr>
      <w:r>
        <w:t xml:space="preserve">Figure </w:t>
      </w:r>
      <w:r>
        <w:fldChar w:fldCharType="begin"/>
      </w:r>
      <w:r>
        <w:instrText xml:space="preserve"> SEQ Figure \* ARABIC </w:instrText>
      </w:r>
      <w:r>
        <w:fldChar w:fldCharType="separate"/>
      </w:r>
      <w:r w:rsidR="00F332EB">
        <w:rPr>
          <w:noProof/>
        </w:rPr>
        <w:t>13</w:t>
      </w:r>
      <w:r>
        <w:fldChar w:fldCharType="end"/>
      </w:r>
      <w:r>
        <w:t xml:space="preserve"> Values for k vs silhouette scores</w:t>
      </w:r>
    </w:p>
    <w:p w14:paraId="5A48748B" w14:textId="1BD573DB" w:rsidR="004D0265" w:rsidRDefault="004D0265" w:rsidP="004D0265">
      <w:r>
        <w:t>I performed the k-means clustering using a value of 2 for k, and examined the clusters formed.</w:t>
      </w:r>
    </w:p>
    <w:p w14:paraId="66CA4D75" w14:textId="5D79856F" w:rsidR="004D0265" w:rsidRDefault="004D0265" w:rsidP="004D0265">
      <w:r>
        <w:t>I named these clusters ‘Fun London’ and ‘Sensible London’.</w:t>
      </w:r>
    </w:p>
    <w:p w14:paraId="1A00E897" w14:textId="27CAB6FB" w:rsidR="004D0265" w:rsidRDefault="004D0265" w:rsidP="004D0265">
      <w:r>
        <w:t>Both have churches as their most common venue, and most boroughs have a park as their second most common venue, but after that they diverge.</w:t>
      </w:r>
    </w:p>
    <w:p w14:paraId="3B36B8F8" w14:textId="4796EA85" w:rsidR="004D0265" w:rsidRDefault="004D0265" w:rsidP="004D0265">
      <w:r>
        <w:lastRenderedPageBreak/>
        <w:t>Fun London has more art galleries, music venues, theatres and outdoor spaces like gardens and playgrounds among its top 10 venues.</w:t>
      </w:r>
    </w:p>
    <w:p w14:paraId="6C5C384E" w14:textId="77777777" w:rsidR="00F332EB" w:rsidRDefault="004D0265" w:rsidP="00F332EB">
      <w:pPr>
        <w:keepNext/>
      </w:pPr>
      <w:r>
        <w:rPr>
          <w:noProof/>
        </w:rPr>
        <w:drawing>
          <wp:inline distT="0" distB="0" distL="0" distR="0" wp14:anchorId="307C7F61" wp14:editId="4134E866">
            <wp:extent cx="5731510" cy="23342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4260"/>
                    </a:xfrm>
                    <a:prstGeom prst="rect">
                      <a:avLst/>
                    </a:prstGeom>
                  </pic:spPr>
                </pic:pic>
              </a:graphicData>
            </a:graphic>
          </wp:inline>
        </w:drawing>
      </w:r>
    </w:p>
    <w:p w14:paraId="03AFD805" w14:textId="7D149C40" w:rsidR="004D0265" w:rsidRDefault="00F332EB" w:rsidP="00F332EB">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Sample of Fun London</w:t>
      </w:r>
    </w:p>
    <w:p w14:paraId="7CAC1FA0" w14:textId="5E874DA8" w:rsidR="00F332EB" w:rsidRDefault="00F332EB" w:rsidP="00F332EB">
      <w:r>
        <w:t>Sensible London has fewer of these and more colleges, libraries and sports fields.</w:t>
      </w:r>
    </w:p>
    <w:p w14:paraId="796FB4A6" w14:textId="77777777" w:rsidR="00F332EB" w:rsidRDefault="00F332EB" w:rsidP="00F332EB">
      <w:pPr>
        <w:keepNext/>
      </w:pPr>
      <w:r>
        <w:rPr>
          <w:noProof/>
        </w:rPr>
        <w:drawing>
          <wp:inline distT="0" distB="0" distL="0" distR="0" wp14:anchorId="601A09E0" wp14:editId="3412B033">
            <wp:extent cx="5731510" cy="27762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76220"/>
                    </a:xfrm>
                    <a:prstGeom prst="rect">
                      <a:avLst/>
                    </a:prstGeom>
                  </pic:spPr>
                </pic:pic>
              </a:graphicData>
            </a:graphic>
          </wp:inline>
        </w:drawing>
      </w:r>
    </w:p>
    <w:p w14:paraId="07BB0F4F" w14:textId="6433C10C" w:rsidR="00F332EB" w:rsidRDefault="00F332EB" w:rsidP="00F332EB">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Sample of Sensible London</w:t>
      </w:r>
    </w:p>
    <w:p w14:paraId="576FDB5F" w14:textId="014D992A" w:rsidR="00F332EB" w:rsidRDefault="00F332EB" w:rsidP="00F332EB">
      <w:r>
        <w:t>I also examined the total number of each type of venue per cluster.</w:t>
      </w:r>
    </w:p>
    <w:p w14:paraId="42C189C5" w14:textId="77777777" w:rsidR="00F332EB" w:rsidRDefault="00F332EB" w:rsidP="00F332EB">
      <w:pPr>
        <w:keepNext/>
      </w:pPr>
      <w:r>
        <w:rPr>
          <w:noProof/>
        </w:rPr>
        <w:lastRenderedPageBreak/>
        <w:drawing>
          <wp:inline distT="0" distB="0" distL="0" distR="0" wp14:anchorId="05098B73" wp14:editId="18E36669">
            <wp:extent cx="5731510" cy="9105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10590"/>
                    </a:xfrm>
                    <a:prstGeom prst="rect">
                      <a:avLst/>
                    </a:prstGeom>
                  </pic:spPr>
                </pic:pic>
              </a:graphicData>
            </a:graphic>
          </wp:inline>
        </w:drawing>
      </w:r>
    </w:p>
    <w:p w14:paraId="18F97FE1" w14:textId="240D3D9C" w:rsidR="00F332EB" w:rsidRPr="00F332EB" w:rsidRDefault="00F332EB" w:rsidP="00F332EB">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Total numbers of venues per cluster</w:t>
      </w:r>
    </w:p>
    <w:p w14:paraId="348650D8" w14:textId="1992EF95" w:rsidR="004D0265" w:rsidRDefault="00F332EB" w:rsidP="00F332EB">
      <w:pPr>
        <w:pStyle w:val="Heading4"/>
      </w:pPr>
      <w:r>
        <w:t>3.2.2.2 Plotting</w:t>
      </w:r>
    </w:p>
    <w:p w14:paraId="71F44E33" w14:textId="007FE639" w:rsidR="00F332EB" w:rsidRDefault="00F332EB" w:rsidP="00F332EB">
      <w:r>
        <w:t>I plotted the crime rates, divided into three categories, low, medium and high, on a map of London. On top of that I plotted the clusters as dots.</w:t>
      </w:r>
    </w:p>
    <w:p w14:paraId="45AFD446" w14:textId="73AF9109" w:rsidR="00F332EB" w:rsidRDefault="00F332EB" w:rsidP="00F332EB">
      <w:r>
        <w:t>The red dots are Fun London, the purple dots are Sensible London.</w:t>
      </w:r>
    </w:p>
    <w:p w14:paraId="5179A18B" w14:textId="77777777" w:rsidR="00F332EB" w:rsidRDefault="00F332EB" w:rsidP="00F332EB">
      <w:pPr>
        <w:keepNext/>
      </w:pPr>
      <w:r>
        <w:rPr>
          <w:noProof/>
        </w:rPr>
        <w:drawing>
          <wp:inline distT="0" distB="0" distL="0" distR="0" wp14:anchorId="0E8DC691" wp14:editId="69E253A5">
            <wp:extent cx="5731510" cy="3530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0600"/>
                    </a:xfrm>
                    <a:prstGeom prst="rect">
                      <a:avLst/>
                    </a:prstGeom>
                  </pic:spPr>
                </pic:pic>
              </a:graphicData>
            </a:graphic>
          </wp:inline>
        </w:drawing>
      </w:r>
    </w:p>
    <w:p w14:paraId="315C0C2B" w14:textId="2BFAC6C9" w:rsidR="00F332EB" w:rsidRDefault="00F332EB" w:rsidP="00F332EB">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Map of London crime rate and clusters</w:t>
      </w:r>
    </w:p>
    <w:p w14:paraId="4EA8D793" w14:textId="7C402BC0" w:rsidR="00F332EB" w:rsidRDefault="00F332EB" w:rsidP="00F332EB">
      <w:r>
        <w:t>As can be seen, there does appear to be some correlation between the clusters and crime rate, with Fun London being mostly in higher crime rate areas.</w:t>
      </w:r>
    </w:p>
    <w:p w14:paraId="44DB4F00" w14:textId="6A69C78D" w:rsidR="00F332EB" w:rsidRPr="00F332EB" w:rsidRDefault="00F332EB" w:rsidP="00F332EB">
      <w:r>
        <w:t>To test this for certain, I performed a T test. The results are in the results section.</w:t>
      </w:r>
    </w:p>
    <w:p w14:paraId="6D9C3F6B" w14:textId="4185E3E4" w:rsidR="00641766" w:rsidRDefault="00641766" w:rsidP="00641766">
      <w:pPr>
        <w:pStyle w:val="Heading1"/>
      </w:pPr>
      <w:bookmarkStart w:id="15" w:name="_Toc61370965"/>
      <w:r>
        <w:lastRenderedPageBreak/>
        <w:t>4 Results</w:t>
      </w:r>
      <w:bookmarkEnd w:id="15"/>
    </w:p>
    <w:p w14:paraId="48847287" w14:textId="672D5314" w:rsidR="00641766" w:rsidRDefault="00641766" w:rsidP="00641766">
      <w:pPr>
        <w:pStyle w:val="Heading2"/>
      </w:pPr>
      <w:bookmarkStart w:id="16" w:name="_Toc61370966"/>
      <w:r>
        <w:t>4.1 Question 1: Results of Pearson correlation tests</w:t>
      </w:r>
      <w:bookmarkEnd w:id="16"/>
    </w:p>
    <w:p w14:paraId="437B9B6D" w14:textId="77777777" w:rsidR="00641766" w:rsidRDefault="00641766" w:rsidP="00641766">
      <w:r w:rsidRPr="00641766">
        <w:t>The null hypothesis is that there is no correlation between the number of total venues, or the number of each type of venues, and crime rate.</w:t>
      </w:r>
    </w:p>
    <w:p w14:paraId="50D902CD" w14:textId="5FEEB542" w:rsidR="00641766" w:rsidRDefault="00641766" w:rsidP="00641766">
      <w:r w:rsidRPr="00641766">
        <w:t>I have chosen a p value of 0.05, so p must be below that for the result to be statistically significant.</w:t>
      </w:r>
    </w:p>
    <w:tbl>
      <w:tblPr>
        <w:tblStyle w:val="TableGrid"/>
        <w:tblW w:w="0" w:type="auto"/>
        <w:tblLook w:val="04A0" w:firstRow="1" w:lastRow="0" w:firstColumn="1" w:lastColumn="0" w:noHBand="0" w:noVBand="1"/>
      </w:tblPr>
      <w:tblGrid>
        <w:gridCol w:w="3005"/>
        <w:gridCol w:w="3005"/>
        <w:gridCol w:w="3006"/>
      </w:tblGrid>
      <w:tr w:rsidR="006E10F4" w14:paraId="7E88B5BD" w14:textId="77777777" w:rsidTr="006E10F4">
        <w:tc>
          <w:tcPr>
            <w:tcW w:w="3005" w:type="dxa"/>
          </w:tcPr>
          <w:p w14:paraId="5533BFC8" w14:textId="3AEB0673" w:rsidR="006E10F4" w:rsidRPr="006E10F4" w:rsidRDefault="006E10F4" w:rsidP="00641766">
            <w:pPr>
              <w:rPr>
                <w:b/>
                <w:bCs/>
                <w:sz w:val="24"/>
                <w:szCs w:val="20"/>
              </w:rPr>
            </w:pPr>
            <w:r w:rsidRPr="006E10F4">
              <w:rPr>
                <w:b/>
                <w:bCs/>
                <w:sz w:val="24"/>
                <w:szCs w:val="20"/>
              </w:rPr>
              <w:t>Venues</w:t>
            </w:r>
          </w:p>
        </w:tc>
        <w:tc>
          <w:tcPr>
            <w:tcW w:w="3005" w:type="dxa"/>
          </w:tcPr>
          <w:p w14:paraId="3D514EBF" w14:textId="18FA1163" w:rsidR="006E10F4" w:rsidRPr="006E10F4" w:rsidRDefault="006E10F4" w:rsidP="00641766">
            <w:pPr>
              <w:rPr>
                <w:b/>
                <w:bCs/>
                <w:sz w:val="24"/>
                <w:szCs w:val="20"/>
              </w:rPr>
            </w:pPr>
            <w:r w:rsidRPr="006E10F4">
              <w:rPr>
                <w:b/>
                <w:bCs/>
                <w:sz w:val="24"/>
                <w:szCs w:val="20"/>
              </w:rPr>
              <w:t>Correlation coefficient</w:t>
            </w:r>
          </w:p>
        </w:tc>
        <w:tc>
          <w:tcPr>
            <w:tcW w:w="3006" w:type="dxa"/>
          </w:tcPr>
          <w:p w14:paraId="7346CF39" w14:textId="4C79CF04" w:rsidR="006E10F4" w:rsidRPr="006E10F4" w:rsidRDefault="006E10F4" w:rsidP="00641766">
            <w:pPr>
              <w:rPr>
                <w:b/>
                <w:bCs/>
                <w:sz w:val="24"/>
                <w:szCs w:val="20"/>
              </w:rPr>
            </w:pPr>
            <w:r w:rsidRPr="006E10F4">
              <w:rPr>
                <w:b/>
                <w:bCs/>
                <w:sz w:val="24"/>
                <w:szCs w:val="20"/>
              </w:rPr>
              <w:t>p</w:t>
            </w:r>
          </w:p>
        </w:tc>
      </w:tr>
      <w:tr w:rsidR="006E10F4" w14:paraId="1E637026" w14:textId="77777777" w:rsidTr="006E10F4">
        <w:tc>
          <w:tcPr>
            <w:tcW w:w="3005" w:type="dxa"/>
          </w:tcPr>
          <w:p w14:paraId="5DB11390" w14:textId="5A9CE4BC" w:rsidR="006E10F4" w:rsidRPr="006E10F4" w:rsidRDefault="006E10F4" w:rsidP="00641766">
            <w:pPr>
              <w:rPr>
                <w:sz w:val="24"/>
                <w:szCs w:val="20"/>
              </w:rPr>
            </w:pPr>
            <w:r w:rsidRPr="006E10F4">
              <w:rPr>
                <w:sz w:val="24"/>
                <w:szCs w:val="20"/>
              </w:rPr>
              <w:t>Arts</w:t>
            </w:r>
          </w:p>
        </w:tc>
        <w:tc>
          <w:tcPr>
            <w:tcW w:w="3005" w:type="dxa"/>
          </w:tcPr>
          <w:p w14:paraId="6D48578C" w14:textId="336F69F9" w:rsidR="006E10F4" w:rsidRPr="006E10F4" w:rsidRDefault="006E10F4" w:rsidP="00641766">
            <w:pPr>
              <w:rPr>
                <w:sz w:val="24"/>
                <w:szCs w:val="20"/>
              </w:rPr>
            </w:pPr>
            <w:r w:rsidRPr="006E10F4">
              <w:rPr>
                <w:sz w:val="24"/>
                <w:szCs w:val="20"/>
              </w:rPr>
              <w:t>0.608</w:t>
            </w:r>
          </w:p>
        </w:tc>
        <w:tc>
          <w:tcPr>
            <w:tcW w:w="3006" w:type="dxa"/>
          </w:tcPr>
          <w:p w14:paraId="0B5386B4" w14:textId="7C3035CE" w:rsidR="006E10F4" w:rsidRPr="006E10F4" w:rsidRDefault="006E10F4" w:rsidP="00641766">
            <w:pPr>
              <w:rPr>
                <w:sz w:val="24"/>
                <w:szCs w:val="20"/>
              </w:rPr>
            </w:pPr>
            <w:r w:rsidRPr="006E10F4">
              <w:rPr>
                <w:sz w:val="24"/>
                <w:szCs w:val="20"/>
              </w:rPr>
              <w:t>0.0</w:t>
            </w:r>
          </w:p>
        </w:tc>
      </w:tr>
      <w:tr w:rsidR="006E10F4" w14:paraId="5E2FBCBC" w14:textId="77777777" w:rsidTr="006E10F4">
        <w:tc>
          <w:tcPr>
            <w:tcW w:w="3005" w:type="dxa"/>
          </w:tcPr>
          <w:p w14:paraId="67D22397" w14:textId="3D3BDD05" w:rsidR="006E10F4" w:rsidRPr="006E10F4" w:rsidRDefault="006E10F4" w:rsidP="00641766">
            <w:pPr>
              <w:rPr>
                <w:sz w:val="24"/>
                <w:szCs w:val="20"/>
              </w:rPr>
            </w:pPr>
            <w:r w:rsidRPr="006E10F4">
              <w:rPr>
                <w:sz w:val="24"/>
                <w:szCs w:val="20"/>
              </w:rPr>
              <w:t>Outdoors</w:t>
            </w:r>
          </w:p>
        </w:tc>
        <w:tc>
          <w:tcPr>
            <w:tcW w:w="3005" w:type="dxa"/>
          </w:tcPr>
          <w:p w14:paraId="03AC4421" w14:textId="33171B3A" w:rsidR="006E10F4" w:rsidRPr="006E10F4" w:rsidRDefault="006E10F4" w:rsidP="00641766">
            <w:pPr>
              <w:rPr>
                <w:sz w:val="24"/>
                <w:szCs w:val="20"/>
              </w:rPr>
            </w:pPr>
            <w:r w:rsidRPr="006E10F4">
              <w:rPr>
                <w:sz w:val="24"/>
                <w:szCs w:val="20"/>
              </w:rPr>
              <w:t>0.405</w:t>
            </w:r>
          </w:p>
        </w:tc>
        <w:tc>
          <w:tcPr>
            <w:tcW w:w="3006" w:type="dxa"/>
          </w:tcPr>
          <w:p w14:paraId="02BE6B87" w14:textId="34F4EA29" w:rsidR="006E10F4" w:rsidRPr="006E10F4" w:rsidRDefault="006E10F4" w:rsidP="00641766">
            <w:pPr>
              <w:rPr>
                <w:sz w:val="24"/>
                <w:szCs w:val="20"/>
              </w:rPr>
            </w:pPr>
            <w:r w:rsidRPr="006E10F4">
              <w:rPr>
                <w:sz w:val="24"/>
                <w:szCs w:val="20"/>
              </w:rPr>
              <w:t>0.021</w:t>
            </w:r>
          </w:p>
        </w:tc>
      </w:tr>
      <w:tr w:rsidR="006E10F4" w14:paraId="1DE02510" w14:textId="77777777" w:rsidTr="006E10F4">
        <w:tc>
          <w:tcPr>
            <w:tcW w:w="3005" w:type="dxa"/>
          </w:tcPr>
          <w:p w14:paraId="686855F5" w14:textId="31D8A81B" w:rsidR="006E10F4" w:rsidRPr="006E10F4" w:rsidRDefault="006E10F4" w:rsidP="00641766">
            <w:pPr>
              <w:rPr>
                <w:sz w:val="24"/>
                <w:szCs w:val="20"/>
              </w:rPr>
            </w:pPr>
            <w:r w:rsidRPr="006E10F4">
              <w:rPr>
                <w:sz w:val="24"/>
                <w:szCs w:val="20"/>
              </w:rPr>
              <w:t>Study</w:t>
            </w:r>
          </w:p>
        </w:tc>
        <w:tc>
          <w:tcPr>
            <w:tcW w:w="3005" w:type="dxa"/>
          </w:tcPr>
          <w:p w14:paraId="05B68ACC" w14:textId="0A19153F" w:rsidR="006E10F4" w:rsidRPr="006E10F4" w:rsidRDefault="006E10F4" w:rsidP="00641766">
            <w:pPr>
              <w:rPr>
                <w:sz w:val="24"/>
                <w:szCs w:val="20"/>
              </w:rPr>
            </w:pPr>
            <w:r w:rsidRPr="006E10F4">
              <w:rPr>
                <w:sz w:val="24"/>
                <w:szCs w:val="20"/>
              </w:rPr>
              <w:t>0.54</w:t>
            </w:r>
          </w:p>
        </w:tc>
        <w:tc>
          <w:tcPr>
            <w:tcW w:w="3006" w:type="dxa"/>
          </w:tcPr>
          <w:p w14:paraId="46F77213" w14:textId="30F1202B" w:rsidR="006E10F4" w:rsidRPr="006E10F4" w:rsidRDefault="006E10F4" w:rsidP="00641766">
            <w:pPr>
              <w:rPr>
                <w:sz w:val="24"/>
                <w:szCs w:val="20"/>
              </w:rPr>
            </w:pPr>
            <w:r w:rsidRPr="006E10F4">
              <w:rPr>
                <w:sz w:val="24"/>
                <w:szCs w:val="20"/>
              </w:rPr>
              <w:t>0.001</w:t>
            </w:r>
          </w:p>
        </w:tc>
      </w:tr>
      <w:tr w:rsidR="006E10F4" w14:paraId="565999C6" w14:textId="77777777" w:rsidTr="006E10F4">
        <w:tc>
          <w:tcPr>
            <w:tcW w:w="3005" w:type="dxa"/>
          </w:tcPr>
          <w:p w14:paraId="3AFA8857" w14:textId="4995AB8C" w:rsidR="006E10F4" w:rsidRPr="006E10F4" w:rsidRDefault="006E10F4" w:rsidP="00641766">
            <w:pPr>
              <w:rPr>
                <w:sz w:val="24"/>
                <w:szCs w:val="20"/>
              </w:rPr>
            </w:pPr>
            <w:r w:rsidRPr="006E10F4">
              <w:rPr>
                <w:sz w:val="24"/>
                <w:szCs w:val="20"/>
              </w:rPr>
              <w:t>Social and Religious</w:t>
            </w:r>
          </w:p>
        </w:tc>
        <w:tc>
          <w:tcPr>
            <w:tcW w:w="3005" w:type="dxa"/>
          </w:tcPr>
          <w:p w14:paraId="384D4DEB" w14:textId="116E028E" w:rsidR="006E10F4" w:rsidRPr="006E10F4" w:rsidRDefault="006E10F4" w:rsidP="00641766">
            <w:pPr>
              <w:rPr>
                <w:sz w:val="24"/>
                <w:szCs w:val="20"/>
              </w:rPr>
            </w:pPr>
            <w:r w:rsidRPr="006E10F4">
              <w:rPr>
                <w:sz w:val="24"/>
                <w:szCs w:val="20"/>
              </w:rPr>
              <w:t>0.631</w:t>
            </w:r>
          </w:p>
        </w:tc>
        <w:tc>
          <w:tcPr>
            <w:tcW w:w="3006" w:type="dxa"/>
          </w:tcPr>
          <w:p w14:paraId="08B301D2" w14:textId="79A47196" w:rsidR="006E10F4" w:rsidRPr="006E10F4" w:rsidRDefault="006E10F4" w:rsidP="00641766">
            <w:pPr>
              <w:rPr>
                <w:sz w:val="24"/>
                <w:szCs w:val="20"/>
              </w:rPr>
            </w:pPr>
            <w:r w:rsidRPr="006E10F4">
              <w:rPr>
                <w:sz w:val="24"/>
                <w:szCs w:val="20"/>
              </w:rPr>
              <w:t>0.0</w:t>
            </w:r>
          </w:p>
        </w:tc>
      </w:tr>
      <w:tr w:rsidR="006E10F4" w14:paraId="55FE7800" w14:textId="77777777" w:rsidTr="006E10F4">
        <w:tc>
          <w:tcPr>
            <w:tcW w:w="3005" w:type="dxa"/>
          </w:tcPr>
          <w:p w14:paraId="5A1A4E83" w14:textId="39A75963" w:rsidR="006E10F4" w:rsidRPr="006E10F4" w:rsidRDefault="006E10F4" w:rsidP="00641766">
            <w:pPr>
              <w:rPr>
                <w:sz w:val="24"/>
                <w:szCs w:val="20"/>
              </w:rPr>
            </w:pPr>
            <w:r w:rsidRPr="006E10F4">
              <w:rPr>
                <w:sz w:val="24"/>
                <w:szCs w:val="20"/>
              </w:rPr>
              <w:t>Total Venues</w:t>
            </w:r>
          </w:p>
        </w:tc>
        <w:tc>
          <w:tcPr>
            <w:tcW w:w="3005" w:type="dxa"/>
          </w:tcPr>
          <w:p w14:paraId="3E42E369" w14:textId="0E4A0C95" w:rsidR="006E10F4" w:rsidRPr="006E10F4" w:rsidRDefault="006E10F4" w:rsidP="00641766">
            <w:pPr>
              <w:rPr>
                <w:sz w:val="24"/>
                <w:szCs w:val="20"/>
              </w:rPr>
            </w:pPr>
            <w:r w:rsidRPr="006E10F4">
              <w:rPr>
                <w:sz w:val="24"/>
                <w:szCs w:val="20"/>
              </w:rPr>
              <w:t>0.563</w:t>
            </w:r>
          </w:p>
        </w:tc>
        <w:tc>
          <w:tcPr>
            <w:tcW w:w="3006" w:type="dxa"/>
          </w:tcPr>
          <w:p w14:paraId="271B1B99" w14:textId="0EFD7850" w:rsidR="006E10F4" w:rsidRPr="006E10F4" w:rsidRDefault="006E10F4" w:rsidP="00641766">
            <w:pPr>
              <w:rPr>
                <w:sz w:val="24"/>
                <w:szCs w:val="20"/>
              </w:rPr>
            </w:pPr>
            <w:r w:rsidRPr="006E10F4">
              <w:rPr>
                <w:sz w:val="24"/>
                <w:szCs w:val="20"/>
              </w:rPr>
              <w:t>0.001</w:t>
            </w:r>
          </w:p>
        </w:tc>
      </w:tr>
    </w:tbl>
    <w:p w14:paraId="48E0AC9E" w14:textId="49163575" w:rsidR="006E10F4" w:rsidRDefault="006E10F4" w:rsidP="00641766">
      <w:pPr>
        <w:rPr>
          <w:b/>
          <w:bCs/>
        </w:rPr>
      </w:pPr>
      <w:r>
        <w:t xml:space="preserve">From this we can </w:t>
      </w:r>
      <w:r>
        <w:rPr>
          <w:b/>
          <w:bCs/>
        </w:rPr>
        <w:t>reject the null hypothesis.</w:t>
      </w:r>
    </w:p>
    <w:p w14:paraId="740DA151" w14:textId="1275F2EC" w:rsidR="006E10F4" w:rsidRDefault="006E10F4" w:rsidP="00641766">
      <w:pPr>
        <w:rPr>
          <w:b/>
          <w:bCs/>
        </w:rPr>
      </w:pPr>
      <w:r>
        <w:rPr>
          <w:b/>
          <w:bCs/>
        </w:rPr>
        <w:t>There is a correlation between numbers of venues, and numbers of types of venues and crime rate.</w:t>
      </w:r>
    </w:p>
    <w:p w14:paraId="51F4FF1B" w14:textId="78A2571A" w:rsidR="006E10F4" w:rsidRDefault="006E10F4" w:rsidP="00641766">
      <w:r>
        <w:t xml:space="preserve">This correlation is </w:t>
      </w:r>
      <w:r>
        <w:rPr>
          <w:b/>
          <w:bCs/>
        </w:rPr>
        <w:t>positive</w:t>
      </w:r>
      <w:r>
        <w:t>, the more of each type of venue, the higher the crime rate.</w:t>
      </w:r>
    </w:p>
    <w:p w14:paraId="06F46CCC" w14:textId="4278482C" w:rsidR="006E10F4" w:rsidRDefault="006E10F4" w:rsidP="00641766">
      <w:r>
        <w:t>It seems to be a fairly strong correlation, especially for arts venues and social and religious venues, with a correlation coefficient of approximately 0.6.</w:t>
      </w:r>
    </w:p>
    <w:p w14:paraId="1B758FEF" w14:textId="7719562B" w:rsidR="006E10F4" w:rsidRDefault="006E10F4" w:rsidP="00641766">
      <w:r>
        <w:t>The coefficient for study venues is lower at 0.54, and lower still for outdoor venues at 0.405.</w:t>
      </w:r>
    </w:p>
    <w:p w14:paraId="220BA9AE" w14:textId="22DF6D05" w:rsidR="00F332EB" w:rsidRDefault="00F332EB" w:rsidP="00F332EB">
      <w:pPr>
        <w:pStyle w:val="Heading2"/>
      </w:pPr>
      <w:bookmarkStart w:id="17" w:name="_Toc61370967"/>
      <w:r>
        <w:t>4.2 Question 2: Results of T test</w:t>
      </w:r>
      <w:bookmarkEnd w:id="17"/>
    </w:p>
    <w:p w14:paraId="70663041" w14:textId="5EFA2B18" w:rsidR="00F332EB" w:rsidRDefault="00ED5AB4" w:rsidP="00641766">
      <w:r w:rsidRPr="00ED5AB4">
        <w:t>The null hypothesis is that there is no difference between the mean crime rates for the two clusters.</w:t>
      </w:r>
    </w:p>
    <w:p w14:paraId="3E542663" w14:textId="2238AA43" w:rsidR="00ED5AB4" w:rsidRDefault="00ED5AB4" w:rsidP="00641766">
      <w:r>
        <w:t>The T test statistic was 3.377, with a p value of 0.002.</w:t>
      </w:r>
    </w:p>
    <w:p w14:paraId="72E882E3" w14:textId="4FF7B5AE" w:rsidR="00ED5AB4" w:rsidRDefault="00ED5AB4" w:rsidP="00641766">
      <w:r>
        <w:lastRenderedPageBreak/>
        <w:t xml:space="preserve">As p is smaller than 0.05, the null hypothesis is </w:t>
      </w:r>
      <w:r>
        <w:rPr>
          <w:b/>
          <w:bCs/>
        </w:rPr>
        <w:t>rejected</w:t>
      </w:r>
      <w:r>
        <w:t>.</w:t>
      </w:r>
    </w:p>
    <w:p w14:paraId="6D01C414" w14:textId="50978D76" w:rsidR="00ED5AB4" w:rsidRDefault="00ED5AB4" w:rsidP="00641766">
      <w:r>
        <w:rPr>
          <w:b/>
          <w:bCs/>
        </w:rPr>
        <w:t>There is a difference between the mean crime rates of the two clusters.</w:t>
      </w:r>
    </w:p>
    <w:p w14:paraId="611AB81D" w14:textId="40511871" w:rsidR="00ED5AB4" w:rsidRDefault="00ED5AB4" w:rsidP="00641766">
      <w:r>
        <w:t>From the map, Fun London has a higher crime rate than Sensible London.</w:t>
      </w:r>
    </w:p>
    <w:p w14:paraId="6578A6BB" w14:textId="173331B5" w:rsidR="00ED5AB4" w:rsidRDefault="00ED5AB4" w:rsidP="00ED5AB4">
      <w:pPr>
        <w:pStyle w:val="Heading2"/>
      </w:pPr>
      <w:bookmarkStart w:id="18" w:name="_Toc61370968"/>
      <w:r>
        <w:t>4.3 Results Overview</w:t>
      </w:r>
      <w:bookmarkEnd w:id="18"/>
    </w:p>
    <w:p w14:paraId="22069990" w14:textId="74F70D7C" w:rsidR="00ED5AB4" w:rsidRDefault="00ED5AB4" w:rsidP="00641766">
      <w:r>
        <w:t>I have shown a positive correlation between the total number of venues and crime rates, and between the numbers of all types of venues and crime rates.</w:t>
      </w:r>
    </w:p>
    <w:p w14:paraId="44CD488E" w14:textId="551A32EC" w:rsidR="00ED5AB4" w:rsidRDefault="00ED5AB4" w:rsidP="00641766">
      <w:r>
        <w:t>I have also shown a positive correlation between the types of venues in Fun London (music venues, theatres and art galleries) and crime rates.</w:t>
      </w:r>
    </w:p>
    <w:p w14:paraId="6920591B" w14:textId="66E44083" w:rsidR="00ED5AB4" w:rsidRDefault="00ED5AB4" w:rsidP="00641766">
      <w:r>
        <w:t>However, it is very important to remember that correlation is not the same as causation, as is discussed below.</w:t>
      </w:r>
    </w:p>
    <w:p w14:paraId="2CFF908C" w14:textId="2A2F2022" w:rsidR="00ED5AB4" w:rsidRPr="00ED5AB4" w:rsidRDefault="00ED5AB4" w:rsidP="00ED5AB4">
      <w:pPr>
        <w:pStyle w:val="Heading1"/>
      </w:pPr>
      <w:bookmarkStart w:id="19" w:name="_Toc61370969"/>
      <w:r>
        <w:t>5 Discussion</w:t>
      </w:r>
      <w:bookmarkEnd w:id="19"/>
    </w:p>
    <w:p w14:paraId="3967BA18" w14:textId="2ADCEF51" w:rsidR="00ED5AB4" w:rsidRDefault="00ED5AB4" w:rsidP="00641766">
      <w:r>
        <w:t>So, having shown a correlation between the numbers of venues and crime rate, does this mean to reduce crime we should demolish amenities?</w:t>
      </w:r>
    </w:p>
    <w:p w14:paraId="14FA1360" w14:textId="77777777" w:rsidR="00A73770" w:rsidRDefault="00ED5AB4" w:rsidP="00ED5AB4">
      <w:r>
        <w:t xml:space="preserve">Clearly that sounds ridiculous. </w:t>
      </w:r>
    </w:p>
    <w:p w14:paraId="78F39B2A" w14:textId="2B5C74D0" w:rsidR="00ED5AB4" w:rsidRDefault="00ED5AB4" w:rsidP="00ED5AB4">
      <w:r>
        <w:t>Just because I have shown that two things are correlated, it does not mean that one caused the other.</w:t>
      </w:r>
    </w:p>
    <w:p w14:paraId="28D3E776" w14:textId="1760113E" w:rsidR="00A73770" w:rsidRDefault="00A73770" w:rsidP="00ED5AB4">
      <w:r>
        <w:t>In this case, I would say that it is highly unlikely to be true.</w:t>
      </w:r>
    </w:p>
    <w:p w14:paraId="369315E5" w14:textId="77777777" w:rsidR="00A73770" w:rsidRDefault="00A73770" w:rsidP="00A73770">
      <w:r>
        <w:t>While it was interesting to try this approach, there are many other factors that impact on crime rates, such as poverty or drug use.</w:t>
      </w:r>
    </w:p>
    <w:p w14:paraId="5B82289A" w14:textId="0A19E034" w:rsidR="00A73770" w:rsidRDefault="00A73770" w:rsidP="00A73770">
      <w:r>
        <w:t xml:space="preserve">It may also be my list of venues was too broad, and I really needed to be able to focus on places intended for young people such as community centres or youth clubs, which was not possible at this time. Perhaps I also needed to focus more specifically on the types of crime committed by younger people. Were </w:t>
      </w:r>
      <w:r>
        <w:lastRenderedPageBreak/>
        <w:t>stakeholders interested in repeating this study, that is how I would set it up in the future.</w:t>
      </w:r>
    </w:p>
    <w:p w14:paraId="68514705" w14:textId="43555F09" w:rsidR="00A73770" w:rsidRDefault="00A73770" w:rsidP="00A73770">
      <w:r>
        <w:t>I also found a correlation between the types of venues in Fun London (more music venues, theatres and art galleries) and a higher crime rate, and between the types of venues in Sensible London (more gyms, sports fields and colleges) and lower crime rates.</w:t>
      </w:r>
    </w:p>
    <w:p w14:paraId="5A07A4A9" w14:textId="28054C39" w:rsidR="00A73770" w:rsidRDefault="00A73770" w:rsidP="00A73770">
      <w:r>
        <w:t>In this case correlation may indeed be causation! But perhaps not quite in the way this study meant.</w:t>
      </w:r>
    </w:p>
    <w:p w14:paraId="354F9338" w14:textId="1C8150CB" w:rsidR="00A73770" w:rsidRDefault="00A73770" w:rsidP="00A73770">
      <w:r>
        <w:t>It can be seen that, actually, Fun London has even more Study type venues than Sensible London does, just in different proportions to Art type venues, so adding more study venues to make Fun London more 'sensible' isn't the answer to reducing crime rates.</w:t>
      </w:r>
    </w:p>
    <w:p w14:paraId="1F65F309" w14:textId="77777777" w:rsidR="00A73770" w:rsidRDefault="00A73770" w:rsidP="00A73770">
      <w:r>
        <w:t>I suspect that the venues in Sensible London are not keeping crime rates lower by providing 'things to do' for young people who might otherwise be out committing crimes, but that the venues in Fun London are instead providing more opportunities for crime.</w:t>
      </w:r>
      <w:r>
        <w:t xml:space="preserve"> </w:t>
      </w:r>
      <w:r>
        <w:t xml:space="preserve">Those 'fun' venues are likely attracting visitors from outside the area. </w:t>
      </w:r>
    </w:p>
    <w:p w14:paraId="0EAD621C" w14:textId="538657D1" w:rsidR="00A73770" w:rsidRDefault="00A73770" w:rsidP="00A73770">
      <w:r>
        <w:t>From the map, it can be seen that Fun London is really Central London</w:t>
      </w:r>
      <w:r>
        <w:t>, which has a large number of tourists and visitors, bars, clubs, pubs etc.</w:t>
      </w:r>
    </w:p>
    <w:p w14:paraId="1ACDD1EF" w14:textId="3F83EE2F" w:rsidR="00A73770" w:rsidRDefault="00A73770" w:rsidP="00A73770">
      <w:r>
        <w:t>Tourists are more likely to be victims of crimes, as are people slightly the worse for wear at music venues and theatres!</w:t>
      </w:r>
    </w:p>
    <w:p w14:paraId="1DBAD348" w14:textId="63E3CE55" w:rsidR="00A73770" w:rsidRDefault="00A73770" w:rsidP="00A73770">
      <w:r>
        <w:t>Perhaps to reduce crime, without tearing down venues providing vital income, patrols in these areas need to be increased.</w:t>
      </w:r>
    </w:p>
    <w:p w14:paraId="356F71D0" w14:textId="49565339" w:rsidR="00A73770" w:rsidRDefault="00A73770" w:rsidP="00A73770">
      <w:pPr>
        <w:pStyle w:val="Heading1"/>
      </w:pPr>
      <w:bookmarkStart w:id="20" w:name="_Toc61370970"/>
      <w:r>
        <w:lastRenderedPageBreak/>
        <w:t>6 Conclusion and Future Direction</w:t>
      </w:r>
      <w:bookmarkEnd w:id="20"/>
    </w:p>
    <w:p w14:paraId="4E62C53D" w14:textId="29E3ABD8" w:rsidR="00A73770" w:rsidRDefault="00A73770" w:rsidP="00A73770">
      <w:r>
        <w:t>The main lesson from this is that causes behind crime rates are more complicated than can be easily discovered by simply looking at one factor.</w:t>
      </w:r>
    </w:p>
    <w:p w14:paraId="0FC396F0" w14:textId="1E443EE2" w:rsidR="00A73770" w:rsidRPr="00ED5AB4" w:rsidRDefault="00A73770" w:rsidP="00A73770">
      <w:r>
        <w:t>Should stakeholders wish to investigate this particular factor further, I would suggest refining the study to specific types of venues most suitable for young people, and those types of crime committed mostly by young people. I would also suggest using a different data source for the venue data. If the study was looking only at community and youth clubs, perhaps the data could come from the local authorities.</w:t>
      </w:r>
      <w:r>
        <w:br/>
      </w:r>
    </w:p>
    <w:sectPr w:rsidR="00A73770" w:rsidRPr="00ED5AB4" w:rsidSect="006A112E">
      <w:footerReference w:type="default" r:id="rId32"/>
      <w:headerReference w:type="first" r:id="rId33"/>
      <w:pgSz w:w="11906" w:h="16838"/>
      <w:pgMar w:top="1440" w:right="1440" w:bottom="1440" w:left="1440"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DCF768" w14:textId="77777777" w:rsidR="002C4F4F" w:rsidRDefault="002C4F4F" w:rsidP="00EF2C3B">
      <w:r>
        <w:separator/>
      </w:r>
    </w:p>
  </w:endnote>
  <w:endnote w:type="continuationSeparator" w:id="0">
    <w:p w14:paraId="3A785FAD" w14:textId="77777777" w:rsidR="002C4F4F" w:rsidRDefault="002C4F4F" w:rsidP="00EF2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6345788"/>
      <w:docPartObj>
        <w:docPartGallery w:val="Page Numbers (Bottom of Page)"/>
        <w:docPartUnique/>
      </w:docPartObj>
    </w:sdtPr>
    <w:sdtEndPr/>
    <w:sdtContent>
      <w:p w14:paraId="7B3DCB3A" w14:textId="77777777" w:rsidR="000A6EC5" w:rsidRDefault="000A6EC5" w:rsidP="0017177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CAA77C5" w14:textId="77777777" w:rsidR="000A6EC5" w:rsidRDefault="000A6EC5" w:rsidP="00EF2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C87C1" w14:textId="77777777" w:rsidR="002C4F4F" w:rsidRDefault="002C4F4F" w:rsidP="00EF2C3B">
      <w:r>
        <w:separator/>
      </w:r>
    </w:p>
  </w:footnote>
  <w:footnote w:type="continuationSeparator" w:id="0">
    <w:p w14:paraId="21D46DA9" w14:textId="77777777" w:rsidR="002C4F4F" w:rsidRDefault="002C4F4F" w:rsidP="00EF2C3B">
      <w:r>
        <w:continuationSeparator/>
      </w:r>
    </w:p>
  </w:footnote>
  <w:footnote w:id="1">
    <w:p w14:paraId="788EF350" w14:textId="299AB390" w:rsidR="00D71136" w:rsidRDefault="00D71136">
      <w:pPr>
        <w:pStyle w:val="FootnoteText"/>
      </w:pPr>
      <w:r>
        <w:rPr>
          <w:rStyle w:val="FootnoteReference"/>
        </w:rPr>
        <w:footnoteRef/>
      </w:r>
      <w:r>
        <w:t xml:space="preserve"> </w:t>
      </w:r>
      <w:r w:rsidRPr="00D71136">
        <w:t>https://theconversation.com/can-parks-help-cities-fight-crime-118322</w:t>
      </w:r>
    </w:p>
  </w:footnote>
  <w:footnote w:id="2">
    <w:p w14:paraId="2966662E" w14:textId="1748D7C9" w:rsidR="00D71136" w:rsidRDefault="00D71136">
      <w:pPr>
        <w:pStyle w:val="FootnoteText"/>
      </w:pPr>
      <w:r>
        <w:rPr>
          <w:rStyle w:val="FootnoteReference"/>
        </w:rPr>
        <w:footnoteRef/>
      </w:r>
      <w:r>
        <w:t xml:space="preserve"> </w:t>
      </w:r>
      <w:r w:rsidRPr="00D71136">
        <w:t>https://www.barnardos.org.uk/news/new-research-draws-link-between-youth-service-cuts-and-rising-knife-crime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89EC5" w14:textId="77777777" w:rsidR="000A6EC5" w:rsidRDefault="000A6EC5" w:rsidP="00EF2C3B">
    <w:pPr>
      <w:pStyle w:val="Header"/>
    </w:pPr>
    <w:r>
      <w:t>Mikki Tabick U4152133</w:t>
    </w:r>
    <w:r>
      <w:ptab w:relativeTo="margin" w:alignment="center" w:leader="none"/>
    </w:r>
    <w:r>
      <w:ptab w:relativeTo="margin" w:alignment="right" w:leader="none"/>
    </w:r>
    <w:r>
      <w:t xml:space="preserve">S </w:t>
    </w:r>
    <w:r w:rsidR="006A112E">
      <w:t>T</w:t>
    </w:r>
    <w:r>
      <w:t>MA</w:t>
    </w:r>
  </w:p>
  <w:p w14:paraId="46FFDB23" w14:textId="77777777" w:rsidR="000A6EC5" w:rsidRDefault="000A6EC5" w:rsidP="00EF2C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24FBB"/>
    <w:multiLevelType w:val="hybridMultilevel"/>
    <w:tmpl w:val="3880F13E"/>
    <w:lvl w:ilvl="0" w:tplc="08090011">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EF2066"/>
    <w:multiLevelType w:val="multilevel"/>
    <w:tmpl w:val="5F92E718"/>
    <w:styleLink w:val="OUQuestion"/>
    <w:lvl w:ilvl="0">
      <w:start w:val="1"/>
      <w:numFmt w:val="lowerLetter"/>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32C35CE"/>
    <w:multiLevelType w:val="hybridMultilevel"/>
    <w:tmpl w:val="E6E20E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520"/>
    <w:rsid w:val="00006594"/>
    <w:rsid w:val="00024D70"/>
    <w:rsid w:val="000375F3"/>
    <w:rsid w:val="000379A5"/>
    <w:rsid w:val="00042437"/>
    <w:rsid w:val="00045F52"/>
    <w:rsid w:val="00050EFA"/>
    <w:rsid w:val="00070EF3"/>
    <w:rsid w:val="00073714"/>
    <w:rsid w:val="000976FE"/>
    <w:rsid w:val="000A221F"/>
    <w:rsid w:val="000A6EC5"/>
    <w:rsid w:val="000B0186"/>
    <w:rsid w:val="000B1D18"/>
    <w:rsid w:val="000B2CB8"/>
    <w:rsid w:val="000D07DB"/>
    <w:rsid w:val="000D30BB"/>
    <w:rsid w:val="000D64CF"/>
    <w:rsid w:val="000E20E9"/>
    <w:rsid w:val="000E353A"/>
    <w:rsid w:val="001016D6"/>
    <w:rsid w:val="00103925"/>
    <w:rsid w:val="00123B04"/>
    <w:rsid w:val="00126B37"/>
    <w:rsid w:val="00147554"/>
    <w:rsid w:val="00151028"/>
    <w:rsid w:val="001564BC"/>
    <w:rsid w:val="00167BD1"/>
    <w:rsid w:val="0017177A"/>
    <w:rsid w:val="00172252"/>
    <w:rsid w:val="0017661F"/>
    <w:rsid w:val="001931D2"/>
    <w:rsid w:val="001C0A0C"/>
    <w:rsid w:val="001C2F7C"/>
    <w:rsid w:val="001C3053"/>
    <w:rsid w:val="001C51B6"/>
    <w:rsid w:val="001D331E"/>
    <w:rsid w:val="001E2685"/>
    <w:rsid w:val="001E4F85"/>
    <w:rsid w:val="00212A93"/>
    <w:rsid w:val="00215435"/>
    <w:rsid w:val="0023418C"/>
    <w:rsid w:val="00255230"/>
    <w:rsid w:val="00262738"/>
    <w:rsid w:val="00263C61"/>
    <w:rsid w:val="002703BA"/>
    <w:rsid w:val="00284159"/>
    <w:rsid w:val="00293DB0"/>
    <w:rsid w:val="002A3F12"/>
    <w:rsid w:val="002A683C"/>
    <w:rsid w:val="002B3B3C"/>
    <w:rsid w:val="002C4F4F"/>
    <w:rsid w:val="002D3EC8"/>
    <w:rsid w:val="002E2149"/>
    <w:rsid w:val="003064D9"/>
    <w:rsid w:val="00335E9C"/>
    <w:rsid w:val="003519D6"/>
    <w:rsid w:val="00354F32"/>
    <w:rsid w:val="00383AD2"/>
    <w:rsid w:val="00395993"/>
    <w:rsid w:val="003A091F"/>
    <w:rsid w:val="003A27F4"/>
    <w:rsid w:val="003B1EB1"/>
    <w:rsid w:val="003B3B50"/>
    <w:rsid w:val="003C2137"/>
    <w:rsid w:val="003C393B"/>
    <w:rsid w:val="003D3FCC"/>
    <w:rsid w:val="003E77EF"/>
    <w:rsid w:val="003F33EA"/>
    <w:rsid w:val="00411743"/>
    <w:rsid w:val="004271CB"/>
    <w:rsid w:val="004366B4"/>
    <w:rsid w:val="00467A44"/>
    <w:rsid w:val="004701BF"/>
    <w:rsid w:val="00470EC0"/>
    <w:rsid w:val="004741EC"/>
    <w:rsid w:val="0048395D"/>
    <w:rsid w:val="00486FF7"/>
    <w:rsid w:val="00490B4A"/>
    <w:rsid w:val="00491A53"/>
    <w:rsid w:val="0049488F"/>
    <w:rsid w:val="004A2B24"/>
    <w:rsid w:val="004A45F5"/>
    <w:rsid w:val="004A6AE2"/>
    <w:rsid w:val="004B44F0"/>
    <w:rsid w:val="004C740B"/>
    <w:rsid w:val="004D0265"/>
    <w:rsid w:val="004E6642"/>
    <w:rsid w:val="004E7B23"/>
    <w:rsid w:val="005070D2"/>
    <w:rsid w:val="0053468A"/>
    <w:rsid w:val="005355F9"/>
    <w:rsid w:val="00543638"/>
    <w:rsid w:val="00544276"/>
    <w:rsid w:val="0056472D"/>
    <w:rsid w:val="005736C4"/>
    <w:rsid w:val="00573905"/>
    <w:rsid w:val="005950CC"/>
    <w:rsid w:val="005A011A"/>
    <w:rsid w:val="005A6D0B"/>
    <w:rsid w:val="005A7DBE"/>
    <w:rsid w:val="005B7A79"/>
    <w:rsid w:val="005E4E7E"/>
    <w:rsid w:val="005F1885"/>
    <w:rsid w:val="005F59CC"/>
    <w:rsid w:val="005F5EB2"/>
    <w:rsid w:val="005F7D53"/>
    <w:rsid w:val="00614608"/>
    <w:rsid w:val="00641766"/>
    <w:rsid w:val="00655D4B"/>
    <w:rsid w:val="0066021B"/>
    <w:rsid w:val="00665117"/>
    <w:rsid w:val="00667577"/>
    <w:rsid w:val="00674D23"/>
    <w:rsid w:val="00676C22"/>
    <w:rsid w:val="00692B31"/>
    <w:rsid w:val="006A112E"/>
    <w:rsid w:val="006A67F4"/>
    <w:rsid w:val="006B30DD"/>
    <w:rsid w:val="006B57D7"/>
    <w:rsid w:val="006C205E"/>
    <w:rsid w:val="006C731F"/>
    <w:rsid w:val="006E10F4"/>
    <w:rsid w:val="006F108D"/>
    <w:rsid w:val="006F65B0"/>
    <w:rsid w:val="007155A8"/>
    <w:rsid w:val="00723A9F"/>
    <w:rsid w:val="00724D3C"/>
    <w:rsid w:val="0073065B"/>
    <w:rsid w:val="00741460"/>
    <w:rsid w:val="007523CB"/>
    <w:rsid w:val="00777B36"/>
    <w:rsid w:val="00785137"/>
    <w:rsid w:val="0078548F"/>
    <w:rsid w:val="00785807"/>
    <w:rsid w:val="007B1D1D"/>
    <w:rsid w:val="007C2CDD"/>
    <w:rsid w:val="007C41C2"/>
    <w:rsid w:val="007D0892"/>
    <w:rsid w:val="007E571E"/>
    <w:rsid w:val="007E5E2F"/>
    <w:rsid w:val="007F62B4"/>
    <w:rsid w:val="0080242B"/>
    <w:rsid w:val="00816893"/>
    <w:rsid w:val="00820942"/>
    <w:rsid w:val="008217D3"/>
    <w:rsid w:val="008716CD"/>
    <w:rsid w:val="008766B9"/>
    <w:rsid w:val="00877657"/>
    <w:rsid w:val="00884AA2"/>
    <w:rsid w:val="008A2D81"/>
    <w:rsid w:val="008B43FA"/>
    <w:rsid w:val="008D49EF"/>
    <w:rsid w:val="008E12A7"/>
    <w:rsid w:val="008E4E3C"/>
    <w:rsid w:val="008F6385"/>
    <w:rsid w:val="00903E41"/>
    <w:rsid w:val="00907C67"/>
    <w:rsid w:val="0091511B"/>
    <w:rsid w:val="0092677A"/>
    <w:rsid w:val="009349CA"/>
    <w:rsid w:val="00941FBA"/>
    <w:rsid w:val="0095625B"/>
    <w:rsid w:val="009602AC"/>
    <w:rsid w:val="009661E8"/>
    <w:rsid w:val="00972F20"/>
    <w:rsid w:val="009760A3"/>
    <w:rsid w:val="00987235"/>
    <w:rsid w:val="009946ED"/>
    <w:rsid w:val="00996754"/>
    <w:rsid w:val="009B0BAF"/>
    <w:rsid w:val="009B3423"/>
    <w:rsid w:val="009B541A"/>
    <w:rsid w:val="009C1FBB"/>
    <w:rsid w:val="009F38C6"/>
    <w:rsid w:val="009F4181"/>
    <w:rsid w:val="00A00E2F"/>
    <w:rsid w:val="00A01FBC"/>
    <w:rsid w:val="00A13131"/>
    <w:rsid w:val="00A4068C"/>
    <w:rsid w:val="00A41100"/>
    <w:rsid w:val="00A517BD"/>
    <w:rsid w:val="00A532B5"/>
    <w:rsid w:val="00A53416"/>
    <w:rsid w:val="00A6107E"/>
    <w:rsid w:val="00A70557"/>
    <w:rsid w:val="00A73770"/>
    <w:rsid w:val="00AA47DF"/>
    <w:rsid w:val="00AB32D3"/>
    <w:rsid w:val="00AC46CD"/>
    <w:rsid w:val="00AD00DE"/>
    <w:rsid w:val="00B10F5D"/>
    <w:rsid w:val="00B2543D"/>
    <w:rsid w:val="00B35A81"/>
    <w:rsid w:val="00B35F78"/>
    <w:rsid w:val="00B36CFA"/>
    <w:rsid w:val="00B40369"/>
    <w:rsid w:val="00B416AB"/>
    <w:rsid w:val="00B42BDC"/>
    <w:rsid w:val="00B6395E"/>
    <w:rsid w:val="00B67D2E"/>
    <w:rsid w:val="00B74911"/>
    <w:rsid w:val="00B93D12"/>
    <w:rsid w:val="00B96C3B"/>
    <w:rsid w:val="00B97707"/>
    <w:rsid w:val="00BA1DDC"/>
    <w:rsid w:val="00BA2602"/>
    <w:rsid w:val="00BC6D0C"/>
    <w:rsid w:val="00BE7812"/>
    <w:rsid w:val="00BF2B20"/>
    <w:rsid w:val="00BF4B46"/>
    <w:rsid w:val="00C0128E"/>
    <w:rsid w:val="00C12D07"/>
    <w:rsid w:val="00C14536"/>
    <w:rsid w:val="00C27BD1"/>
    <w:rsid w:val="00C352B7"/>
    <w:rsid w:val="00C61C54"/>
    <w:rsid w:val="00C63AE1"/>
    <w:rsid w:val="00C668BE"/>
    <w:rsid w:val="00C8625E"/>
    <w:rsid w:val="00C92520"/>
    <w:rsid w:val="00CA5348"/>
    <w:rsid w:val="00CA7B65"/>
    <w:rsid w:val="00CC3DC9"/>
    <w:rsid w:val="00CD63F4"/>
    <w:rsid w:val="00CE5512"/>
    <w:rsid w:val="00CE58F4"/>
    <w:rsid w:val="00CF4C21"/>
    <w:rsid w:val="00CF59CE"/>
    <w:rsid w:val="00D0589A"/>
    <w:rsid w:val="00D071BE"/>
    <w:rsid w:val="00D22A4F"/>
    <w:rsid w:val="00D31CFD"/>
    <w:rsid w:val="00D330E1"/>
    <w:rsid w:val="00D42950"/>
    <w:rsid w:val="00D4493C"/>
    <w:rsid w:val="00D52A1C"/>
    <w:rsid w:val="00D5670F"/>
    <w:rsid w:val="00D613EA"/>
    <w:rsid w:val="00D71136"/>
    <w:rsid w:val="00D86747"/>
    <w:rsid w:val="00D92E62"/>
    <w:rsid w:val="00D96DCE"/>
    <w:rsid w:val="00DA308C"/>
    <w:rsid w:val="00DA44F8"/>
    <w:rsid w:val="00DB5E1F"/>
    <w:rsid w:val="00DB63B6"/>
    <w:rsid w:val="00DB6957"/>
    <w:rsid w:val="00DC0BA4"/>
    <w:rsid w:val="00DE00C7"/>
    <w:rsid w:val="00DE52DC"/>
    <w:rsid w:val="00DF5DF6"/>
    <w:rsid w:val="00E0123A"/>
    <w:rsid w:val="00E162F5"/>
    <w:rsid w:val="00E175BC"/>
    <w:rsid w:val="00E26733"/>
    <w:rsid w:val="00E45113"/>
    <w:rsid w:val="00E53817"/>
    <w:rsid w:val="00E62D61"/>
    <w:rsid w:val="00E667CB"/>
    <w:rsid w:val="00E7300A"/>
    <w:rsid w:val="00E82CFC"/>
    <w:rsid w:val="00EA3CA9"/>
    <w:rsid w:val="00EC0D90"/>
    <w:rsid w:val="00EC4D0E"/>
    <w:rsid w:val="00EC649E"/>
    <w:rsid w:val="00ED5AB4"/>
    <w:rsid w:val="00EF2C3B"/>
    <w:rsid w:val="00EF6471"/>
    <w:rsid w:val="00EF6B52"/>
    <w:rsid w:val="00F0191D"/>
    <w:rsid w:val="00F103DF"/>
    <w:rsid w:val="00F12C53"/>
    <w:rsid w:val="00F14351"/>
    <w:rsid w:val="00F14E22"/>
    <w:rsid w:val="00F27853"/>
    <w:rsid w:val="00F3196E"/>
    <w:rsid w:val="00F332EB"/>
    <w:rsid w:val="00F4085A"/>
    <w:rsid w:val="00F41D10"/>
    <w:rsid w:val="00F4455A"/>
    <w:rsid w:val="00F46486"/>
    <w:rsid w:val="00F61331"/>
    <w:rsid w:val="00F83E22"/>
    <w:rsid w:val="00F85E04"/>
    <w:rsid w:val="00FA202B"/>
    <w:rsid w:val="00FB4A4E"/>
    <w:rsid w:val="00FC2646"/>
    <w:rsid w:val="00FE3C81"/>
    <w:rsid w:val="00FE7DC5"/>
    <w:rsid w:val="00FF069A"/>
    <w:rsid w:val="00FF53A8"/>
    <w:rsid w:val="00FF6905"/>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977DD"/>
  <w15:docId w15:val="{01C9F510-6A4F-4A22-B578-25FCA1A6C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iCs/>
        <w:sz w:val="28"/>
        <w:szCs w:val="22"/>
        <w:lang w:val="en-GB"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C3B"/>
    <w:pPr>
      <w:spacing w:line="360" w:lineRule="auto"/>
    </w:pPr>
    <w:rPr>
      <w:rFonts w:asciiTheme="majorBidi" w:hAnsiTheme="majorBidi" w:cstheme="majorBidi"/>
    </w:rPr>
  </w:style>
  <w:style w:type="paragraph" w:styleId="Heading1">
    <w:name w:val="heading 1"/>
    <w:basedOn w:val="Normal"/>
    <w:next w:val="Normal"/>
    <w:link w:val="Heading1Char"/>
    <w:uiPriority w:val="9"/>
    <w:qFormat/>
    <w:rsid w:val="00255230"/>
    <w:pPr>
      <w:keepNext/>
      <w:keepLines/>
      <w:spacing w:before="240" w:after="0"/>
      <w:outlineLvl w:val="0"/>
    </w:pPr>
    <w:rPr>
      <w:rFonts w:eastAsiaTheme="majorEastAsia"/>
      <w:color w:val="365F91" w:themeColor="accent1" w:themeShade="BF"/>
      <w:sz w:val="32"/>
      <w:szCs w:val="32"/>
    </w:rPr>
  </w:style>
  <w:style w:type="paragraph" w:styleId="Heading2">
    <w:name w:val="heading 2"/>
    <w:basedOn w:val="Normal"/>
    <w:next w:val="Normal"/>
    <w:link w:val="Heading2Char"/>
    <w:uiPriority w:val="9"/>
    <w:unhideWhenUsed/>
    <w:qFormat/>
    <w:rsid w:val="00941FBA"/>
    <w:pPr>
      <w:keepNext/>
      <w:keepLines/>
      <w:spacing w:before="40" w:after="0"/>
      <w:outlineLvl w:val="1"/>
    </w:pPr>
    <w:rPr>
      <w:rFonts w:eastAsiaTheme="majorEastAsia"/>
      <w:iCs w:val="0"/>
      <w:color w:val="365F91" w:themeColor="accent1" w:themeShade="BF"/>
      <w:szCs w:val="28"/>
    </w:rPr>
  </w:style>
  <w:style w:type="paragraph" w:styleId="Heading3">
    <w:name w:val="heading 3"/>
    <w:basedOn w:val="Normal"/>
    <w:next w:val="Normal"/>
    <w:link w:val="Heading3Char"/>
    <w:uiPriority w:val="9"/>
    <w:unhideWhenUsed/>
    <w:qFormat/>
    <w:rsid w:val="00941FBA"/>
    <w:pPr>
      <w:keepNext/>
      <w:keepLines/>
      <w:spacing w:before="40" w:after="0"/>
      <w:outlineLvl w:val="2"/>
    </w:pPr>
    <w:rPr>
      <w:rFonts w:eastAsiaTheme="majorEastAsia"/>
      <w:color w:val="243F60" w:themeColor="accent1" w:themeShade="7F"/>
      <w:szCs w:val="28"/>
    </w:rPr>
  </w:style>
  <w:style w:type="paragraph" w:styleId="Heading4">
    <w:name w:val="heading 4"/>
    <w:basedOn w:val="Normal"/>
    <w:next w:val="Normal"/>
    <w:link w:val="Heading4Char"/>
    <w:uiPriority w:val="9"/>
    <w:unhideWhenUsed/>
    <w:qFormat/>
    <w:rsid w:val="000379A5"/>
    <w:pPr>
      <w:keepNext/>
      <w:keepLines/>
      <w:spacing w:before="40" w:after="0"/>
      <w:outlineLvl w:val="3"/>
    </w:pPr>
    <w:rPr>
      <w:rFonts w:eastAsiaTheme="majorEastAsia"/>
      <w:color w:val="365F91" w:themeColor="accent1" w:themeShade="BF"/>
    </w:rPr>
  </w:style>
  <w:style w:type="paragraph" w:styleId="Heading5">
    <w:name w:val="heading 5"/>
    <w:basedOn w:val="Normal"/>
    <w:next w:val="Normal"/>
    <w:link w:val="Heading5Char"/>
    <w:uiPriority w:val="9"/>
    <w:unhideWhenUsed/>
    <w:qFormat/>
    <w:rsid w:val="00D330E1"/>
    <w:pPr>
      <w:keepNext/>
      <w:keepLines/>
      <w:spacing w:before="40" w:after="0"/>
      <w:outlineLvl w:val="4"/>
    </w:pPr>
    <w:rPr>
      <w:rFonts w:asciiTheme="majorHAnsi" w:eastAsiaTheme="majorEastAsia" w:hAnsiTheme="majorHAnsi"/>
      <w:color w:val="365F91" w:themeColor="accent1" w:themeShade="BF"/>
    </w:rPr>
  </w:style>
  <w:style w:type="paragraph" w:styleId="Heading6">
    <w:name w:val="heading 6"/>
    <w:basedOn w:val="Normal"/>
    <w:next w:val="Normal"/>
    <w:link w:val="Heading6Char"/>
    <w:uiPriority w:val="9"/>
    <w:semiHidden/>
    <w:unhideWhenUsed/>
    <w:qFormat/>
    <w:rsid w:val="001C0A0C"/>
    <w:pPr>
      <w:keepNext/>
      <w:keepLines/>
      <w:spacing w:before="40" w:after="0"/>
      <w:outlineLvl w:val="5"/>
    </w:pPr>
    <w:rPr>
      <w:rFonts w:asciiTheme="majorHAnsi" w:eastAsiaTheme="majorEastAsia" w:hAnsiTheme="majorHAns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3AD2"/>
    <w:pPr>
      <w:tabs>
        <w:tab w:val="center" w:pos="4513"/>
        <w:tab w:val="right" w:pos="9026"/>
      </w:tabs>
      <w:spacing w:after="0"/>
    </w:pPr>
  </w:style>
  <w:style w:type="character" w:customStyle="1" w:styleId="HeaderChar">
    <w:name w:val="Header Char"/>
    <w:basedOn w:val="DefaultParagraphFont"/>
    <w:link w:val="Header"/>
    <w:uiPriority w:val="99"/>
    <w:rsid w:val="00383AD2"/>
  </w:style>
  <w:style w:type="paragraph" w:styleId="Footer">
    <w:name w:val="footer"/>
    <w:basedOn w:val="Normal"/>
    <w:link w:val="FooterChar"/>
    <w:uiPriority w:val="99"/>
    <w:unhideWhenUsed/>
    <w:rsid w:val="00383AD2"/>
    <w:pPr>
      <w:tabs>
        <w:tab w:val="center" w:pos="4513"/>
        <w:tab w:val="right" w:pos="9026"/>
      </w:tabs>
      <w:spacing w:after="0"/>
    </w:pPr>
  </w:style>
  <w:style w:type="character" w:customStyle="1" w:styleId="FooterChar">
    <w:name w:val="Footer Char"/>
    <w:basedOn w:val="DefaultParagraphFont"/>
    <w:link w:val="Footer"/>
    <w:uiPriority w:val="99"/>
    <w:rsid w:val="00383AD2"/>
  </w:style>
  <w:style w:type="paragraph" w:styleId="BalloonText">
    <w:name w:val="Balloon Text"/>
    <w:basedOn w:val="Normal"/>
    <w:link w:val="BalloonTextChar"/>
    <w:uiPriority w:val="99"/>
    <w:semiHidden/>
    <w:unhideWhenUsed/>
    <w:rsid w:val="00383AD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AD2"/>
    <w:rPr>
      <w:rFonts w:ascii="Tahoma" w:hAnsi="Tahoma" w:cs="Tahoma"/>
      <w:sz w:val="16"/>
      <w:szCs w:val="16"/>
    </w:rPr>
  </w:style>
  <w:style w:type="numbering" w:customStyle="1" w:styleId="OUQuestion">
    <w:name w:val="OU Question"/>
    <w:uiPriority w:val="99"/>
    <w:rsid w:val="00045F52"/>
    <w:pPr>
      <w:numPr>
        <w:numId w:val="1"/>
      </w:numPr>
    </w:pPr>
  </w:style>
  <w:style w:type="paragraph" w:styleId="Title">
    <w:name w:val="Title"/>
    <w:basedOn w:val="Normal"/>
    <w:next w:val="Normal"/>
    <w:link w:val="TitleChar"/>
    <w:uiPriority w:val="10"/>
    <w:qFormat/>
    <w:rsid w:val="001C0A0C"/>
    <w:pPr>
      <w:spacing w:after="0"/>
      <w:contextualSpacing/>
      <w:jc w:val="center"/>
    </w:pPr>
    <w:rPr>
      <w:rFonts w:eastAsiaTheme="majorEastAsia"/>
      <w:spacing w:val="-10"/>
      <w:kern w:val="28"/>
      <w:sz w:val="56"/>
      <w:szCs w:val="56"/>
    </w:rPr>
  </w:style>
  <w:style w:type="character" w:customStyle="1" w:styleId="TitleChar">
    <w:name w:val="Title Char"/>
    <w:basedOn w:val="DefaultParagraphFont"/>
    <w:link w:val="Title"/>
    <w:uiPriority w:val="10"/>
    <w:rsid w:val="001C0A0C"/>
    <w:rPr>
      <w:rFonts w:asciiTheme="majorBidi" w:eastAsiaTheme="majorEastAsia" w:hAnsiTheme="majorBidi" w:cstheme="majorBidi"/>
      <w:spacing w:val="-10"/>
      <w:kern w:val="28"/>
      <w:sz w:val="56"/>
      <w:szCs w:val="56"/>
    </w:rPr>
  </w:style>
  <w:style w:type="character" w:customStyle="1" w:styleId="Heading1Char">
    <w:name w:val="Heading 1 Char"/>
    <w:basedOn w:val="DefaultParagraphFont"/>
    <w:link w:val="Heading1"/>
    <w:uiPriority w:val="9"/>
    <w:rsid w:val="00255230"/>
    <w:rPr>
      <w:rFonts w:asciiTheme="majorBidi" w:eastAsiaTheme="majorEastAsia" w:hAnsiTheme="majorBidi" w:cstheme="majorBidi"/>
      <w:color w:val="365F91" w:themeColor="accent1" w:themeShade="BF"/>
      <w:sz w:val="32"/>
      <w:szCs w:val="32"/>
    </w:rPr>
  </w:style>
  <w:style w:type="character" w:customStyle="1" w:styleId="Heading2Char">
    <w:name w:val="Heading 2 Char"/>
    <w:basedOn w:val="DefaultParagraphFont"/>
    <w:link w:val="Heading2"/>
    <w:uiPriority w:val="9"/>
    <w:rsid w:val="00941FBA"/>
    <w:rPr>
      <w:rFonts w:asciiTheme="majorBidi" w:eastAsiaTheme="majorEastAsia" w:hAnsiTheme="majorBidi" w:cstheme="majorBidi"/>
      <w:iCs w:val="0"/>
      <w:color w:val="365F91" w:themeColor="accent1" w:themeShade="BF"/>
      <w:szCs w:val="28"/>
    </w:rPr>
  </w:style>
  <w:style w:type="character" w:customStyle="1" w:styleId="Heading3Char">
    <w:name w:val="Heading 3 Char"/>
    <w:basedOn w:val="DefaultParagraphFont"/>
    <w:link w:val="Heading3"/>
    <w:uiPriority w:val="9"/>
    <w:rsid w:val="00941FBA"/>
    <w:rPr>
      <w:rFonts w:asciiTheme="majorBidi" w:eastAsiaTheme="majorEastAsia" w:hAnsiTheme="majorBidi" w:cstheme="majorBidi"/>
      <w:color w:val="243F60" w:themeColor="accent1" w:themeShade="7F"/>
      <w:szCs w:val="28"/>
    </w:rPr>
  </w:style>
  <w:style w:type="character" w:styleId="Hyperlink">
    <w:name w:val="Hyperlink"/>
    <w:basedOn w:val="DefaultParagraphFont"/>
    <w:uiPriority w:val="99"/>
    <w:unhideWhenUsed/>
    <w:rsid w:val="001C2F7C"/>
    <w:rPr>
      <w:color w:val="0000FF" w:themeColor="hyperlink"/>
      <w:u w:val="single"/>
    </w:rPr>
  </w:style>
  <w:style w:type="character" w:styleId="UnresolvedMention">
    <w:name w:val="Unresolved Mention"/>
    <w:basedOn w:val="DefaultParagraphFont"/>
    <w:uiPriority w:val="99"/>
    <w:semiHidden/>
    <w:unhideWhenUsed/>
    <w:rsid w:val="001C2F7C"/>
    <w:rPr>
      <w:color w:val="605E5C"/>
      <w:shd w:val="clear" w:color="auto" w:fill="E1DFDD"/>
    </w:rPr>
  </w:style>
  <w:style w:type="character" w:styleId="FollowedHyperlink">
    <w:name w:val="FollowedHyperlink"/>
    <w:basedOn w:val="DefaultParagraphFont"/>
    <w:uiPriority w:val="99"/>
    <w:semiHidden/>
    <w:unhideWhenUsed/>
    <w:rsid w:val="001C2F7C"/>
    <w:rPr>
      <w:color w:val="800080" w:themeColor="followedHyperlink"/>
      <w:u w:val="single"/>
    </w:rPr>
  </w:style>
  <w:style w:type="character" w:styleId="Strong">
    <w:name w:val="Strong"/>
    <w:basedOn w:val="DefaultParagraphFont"/>
    <w:uiPriority w:val="22"/>
    <w:qFormat/>
    <w:rsid w:val="005355F9"/>
    <w:rPr>
      <w:b/>
      <w:bCs/>
    </w:rPr>
  </w:style>
  <w:style w:type="paragraph" w:styleId="TOCHeading">
    <w:name w:val="TOC Heading"/>
    <w:basedOn w:val="Heading1"/>
    <w:next w:val="Normal"/>
    <w:uiPriority w:val="39"/>
    <w:unhideWhenUsed/>
    <w:qFormat/>
    <w:rsid w:val="00CF4C21"/>
    <w:pPr>
      <w:spacing w:line="259" w:lineRule="auto"/>
      <w:outlineLvl w:val="9"/>
    </w:pPr>
    <w:rPr>
      <w:rFonts w:asciiTheme="majorHAnsi" w:hAnsiTheme="majorHAnsi"/>
      <w:iCs w:val="0"/>
      <w:lang w:val="en-US"/>
    </w:rPr>
  </w:style>
  <w:style w:type="paragraph" w:styleId="TOC1">
    <w:name w:val="toc 1"/>
    <w:basedOn w:val="Normal"/>
    <w:next w:val="Normal"/>
    <w:autoRedefine/>
    <w:uiPriority w:val="39"/>
    <w:unhideWhenUsed/>
    <w:rsid w:val="00CF4C21"/>
    <w:pPr>
      <w:spacing w:after="100"/>
    </w:pPr>
  </w:style>
  <w:style w:type="paragraph" w:styleId="TOC2">
    <w:name w:val="toc 2"/>
    <w:basedOn w:val="Normal"/>
    <w:next w:val="Normal"/>
    <w:autoRedefine/>
    <w:uiPriority w:val="39"/>
    <w:unhideWhenUsed/>
    <w:rsid w:val="00CF4C21"/>
    <w:pPr>
      <w:spacing w:after="100"/>
      <w:ind w:left="280"/>
    </w:pPr>
  </w:style>
  <w:style w:type="paragraph" w:styleId="TOC3">
    <w:name w:val="toc 3"/>
    <w:basedOn w:val="Normal"/>
    <w:next w:val="Normal"/>
    <w:autoRedefine/>
    <w:uiPriority w:val="39"/>
    <w:unhideWhenUsed/>
    <w:rsid w:val="00CF4C21"/>
    <w:pPr>
      <w:spacing w:after="100"/>
      <w:ind w:left="560"/>
    </w:pPr>
  </w:style>
  <w:style w:type="character" w:customStyle="1" w:styleId="apple-converted-space">
    <w:name w:val="apple-converted-space"/>
    <w:basedOn w:val="DefaultParagraphFont"/>
    <w:rsid w:val="0080242B"/>
  </w:style>
  <w:style w:type="character" w:customStyle="1" w:styleId="Heading4Char">
    <w:name w:val="Heading 4 Char"/>
    <w:basedOn w:val="DefaultParagraphFont"/>
    <w:link w:val="Heading4"/>
    <w:uiPriority w:val="9"/>
    <w:rsid w:val="000379A5"/>
    <w:rPr>
      <w:rFonts w:asciiTheme="majorBidi" w:eastAsiaTheme="majorEastAsia" w:hAnsiTheme="majorBidi" w:cstheme="majorBidi"/>
      <w:color w:val="365F91" w:themeColor="accent1" w:themeShade="BF"/>
    </w:rPr>
  </w:style>
  <w:style w:type="character" w:customStyle="1" w:styleId="Heading5Char">
    <w:name w:val="Heading 5 Char"/>
    <w:basedOn w:val="DefaultParagraphFont"/>
    <w:link w:val="Heading5"/>
    <w:uiPriority w:val="9"/>
    <w:rsid w:val="00D330E1"/>
    <w:rPr>
      <w:rFonts w:asciiTheme="majorHAnsi" w:eastAsiaTheme="majorEastAsia" w:hAnsiTheme="majorHAnsi" w:cstheme="majorBidi"/>
      <w:color w:val="365F91" w:themeColor="accent1" w:themeShade="BF"/>
    </w:rPr>
  </w:style>
  <w:style w:type="paragraph" w:styleId="Caption">
    <w:name w:val="caption"/>
    <w:basedOn w:val="Normal"/>
    <w:next w:val="Normal"/>
    <w:autoRedefine/>
    <w:uiPriority w:val="35"/>
    <w:unhideWhenUsed/>
    <w:qFormat/>
    <w:rsid w:val="00EF2C3B"/>
    <w:rPr>
      <w:i/>
      <w:iCs w:val="0"/>
      <w:color w:val="1F497D" w:themeColor="text2"/>
      <w:sz w:val="22"/>
      <w:szCs w:val="18"/>
    </w:rPr>
  </w:style>
  <w:style w:type="paragraph" w:styleId="TableofFigures">
    <w:name w:val="table of figures"/>
    <w:basedOn w:val="Normal"/>
    <w:next w:val="Normal"/>
    <w:uiPriority w:val="99"/>
    <w:unhideWhenUsed/>
    <w:rsid w:val="002E2149"/>
    <w:pPr>
      <w:spacing w:after="0"/>
    </w:pPr>
  </w:style>
  <w:style w:type="character" w:customStyle="1" w:styleId="Heading6Char">
    <w:name w:val="Heading 6 Char"/>
    <w:basedOn w:val="DefaultParagraphFont"/>
    <w:link w:val="Heading6"/>
    <w:uiPriority w:val="9"/>
    <w:semiHidden/>
    <w:rsid w:val="001C0A0C"/>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C92520"/>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C92520"/>
    <w:rPr>
      <w:rFonts w:asciiTheme="minorHAnsi" w:eastAsiaTheme="minorEastAsia" w:hAnsiTheme="minorHAnsi"/>
      <w:color w:val="5A5A5A" w:themeColor="text1" w:themeTint="A5"/>
      <w:spacing w:val="15"/>
      <w:sz w:val="22"/>
    </w:rPr>
  </w:style>
  <w:style w:type="paragraph" w:styleId="FootnoteText">
    <w:name w:val="footnote text"/>
    <w:basedOn w:val="Normal"/>
    <w:link w:val="FootnoteTextChar"/>
    <w:uiPriority w:val="99"/>
    <w:semiHidden/>
    <w:unhideWhenUsed/>
    <w:rsid w:val="00D711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1136"/>
    <w:rPr>
      <w:rFonts w:asciiTheme="majorBidi" w:hAnsiTheme="majorBidi" w:cstheme="majorBidi"/>
      <w:sz w:val="20"/>
      <w:szCs w:val="20"/>
    </w:rPr>
  </w:style>
  <w:style w:type="character" w:styleId="FootnoteReference">
    <w:name w:val="footnote reference"/>
    <w:basedOn w:val="DefaultParagraphFont"/>
    <w:uiPriority w:val="99"/>
    <w:semiHidden/>
    <w:unhideWhenUsed/>
    <w:rsid w:val="00D71136"/>
    <w:rPr>
      <w:vertAlign w:val="superscript"/>
    </w:rPr>
  </w:style>
  <w:style w:type="paragraph" w:styleId="ListParagraph">
    <w:name w:val="List Paragraph"/>
    <w:basedOn w:val="Normal"/>
    <w:uiPriority w:val="34"/>
    <w:qFormat/>
    <w:rsid w:val="00C14536"/>
    <w:pPr>
      <w:ind w:left="720"/>
      <w:contextualSpacing/>
    </w:pPr>
  </w:style>
  <w:style w:type="table" w:styleId="TableGrid">
    <w:name w:val="Table Grid"/>
    <w:basedOn w:val="TableNormal"/>
    <w:uiPriority w:val="59"/>
    <w:rsid w:val="006E10F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94833">
      <w:bodyDiv w:val="1"/>
      <w:marLeft w:val="0"/>
      <w:marRight w:val="0"/>
      <w:marTop w:val="0"/>
      <w:marBottom w:val="0"/>
      <w:divBdr>
        <w:top w:val="none" w:sz="0" w:space="0" w:color="auto"/>
        <w:left w:val="none" w:sz="0" w:space="0" w:color="auto"/>
        <w:bottom w:val="none" w:sz="0" w:space="0" w:color="auto"/>
        <w:right w:val="none" w:sz="0" w:space="0" w:color="auto"/>
      </w:divBdr>
    </w:div>
    <w:div w:id="134493454">
      <w:bodyDiv w:val="1"/>
      <w:marLeft w:val="0"/>
      <w:marRight w:val="0"/>
      <w:marTop w:val="0"/>
      <w:marBottom w:val="0"/>
      <w:divBdr>
        <w:top w:val="none" w:sz="0" w:space="0" w:color="auto"/>
        <w:left w:val="none" w:sz="0" w:space="0" w:color="auto"/>
        <w:bottom w:val="none" w:sz="0" w:space="0" w:color="auto"/>
        <w:right w:val="none" w:sz="0" w:space="0" w:color="auto"/>
      </w:divBdr>
    </w:div>
    <w:div w:id="233395442">
      <w:bodyDiv w:val="1"/>
      <w:marLeft w:val="0"/>
      <w:marRight w:val="0"/>
      <w:marTop w:val="0"/>
      <w:marBottom w:val="0"/>
      <w:divBdr>
        <w:top w:val="none" w:sz="0" w:space="0" w:color="auto"/>
        <w:left w:val="none" w:sz="0" w:space="0" w:color="auto"/>
        <w:bottom w:val="none" w:sz="0" w:space="0" w:color="auto"/>
        <w:right w:val="none" w:sz="0" w:space="0" w:color="auto"/>
      </w:divBdr>
    </w:div>
    <w:div w:id="1128474020">
      <w:bodyDiv w:val="1"/>
      <w:marLeft w:val="0"/>
      <w:marRight w:val="0"/>
      <w:marTop w:val="0"/>
      <w:marBottom w:val="0"/>
      <w:divBdr>
        <w:top w:val="none" w:sz="0" w:space="0" w:color="auto"/>
        <w:left w:val="none" w:sz="0" w:space="0" w:color="auto"/>
        <w:bottom w:val="none" w:sz="0" w:space="0" w:color="auto"/>
        <w:right w:val="none" w:sz="0" w:space="0" w:color="auto"/>
      </w:divBdr>
    </w:div>
    <w:div w:id="151148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rtinjc.github.io/UK-GeoJSON/"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eoportal.statistics.gov.uk/datasets/local-authority-districts-april-2019-uk-bfc/data?geometry=-64.265%2C46.017%2C59.397%2C63.434"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ist_of_London_boroughs"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data.london.gov.uk/dataset/recorded_crime_summary"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barnardos.org.uk/news/new-research-draws-link-between-youth-service-cuts-and-rising-knife-crime" TargetMode="External"/><Relationship Id="rId14" Type="http://schemas.openxmlformats.org/officeDocument/2006/relationships/hyperlink" Target="https://foursquar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theconversation.com/can-parks-help-cities-fight-crime-11832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tatosk\Documents\Custom%20Office%20Templates\TMA%20template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{8C6ED1B3-ADB9-4E40-9DC6-7318441AADAD}</b:Guid>
    <b:Title>https://theconversation.com/can-parks-help-cities-fight-crime-118322</b:Title>
    <b:RefOrder>1</b:RefOrder>
  </b:Source>
</b:Sources>
</file>

<file path=customXml/itemProps1.xml><?xml version="1.0" encoding="utf-8"?>
<ds:datastoreItem xmlns:ds="http://schemas.openxmlformats.org/officeDocument/2006/customXml" ds:itemID="{80DB1F43-A2E4-4335-8B55-0A0D2973F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TMA template2.dotx</Template>
  <TotalTime>197</TotalTime>
  <Pages>17</Pages>
  <Words>2285</Words>
  <Characters>13029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Ratatosk</dc:creator>
  <cp:lastModifiedBy>Ratatosk Ragnarok</cp:lastModifiedBy>
  <cp:revision>1</cp:revision>
  <dcterms:created xsi:type="dcterms:W3CDTF">2021-01-12T15:53:00Z</dcterms:created>
  <dcterms:modified xsi:type="dcterms:W3CDTF">2021-01-12T19:10:00Z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http://www.zotero.org/styles/open-university-harvard</vt:lpwstr>
  </property>
  <property fmtid="{D5CDD505-2E9C-101B-9397-08002B2CF9AE}" pid="17" name="Mendeley Recent Style Name 7_1">
    <vt:lpwstr>Open University Harvard</vt:lpwstr>
  </property>
  <property fmtid="{D5CDD505-2E9C-101B-9397-08002B2CF9AE}" pid="18" name="Mendeley Recent Style Id 8_1">
    <vt:lpwstr>http://www.zotero.org/styles/the-open-university-harvard</vt:lpwstr>
  </property>
  <property fmtid="{D5CDD505-2E9C-101B-9397-08002B2CF9AE}" pid="19" name="Mendeley Recent Style Name 8_1">
    <vt:lpwstr>The Open University - Harvard</vt:lpwstr>
  </property>
  <property fmtid="{D5CDD505-2E9C-101B-9397-08002B2CF9AE}" pid="20" name="Mendeley Recent Style Id 9_1">
    <vt:lpwstr>http://csl.mendeley.com/styles/489795141/the-open-university-harvard-2</vt:lpwstr>
  </property>
  <property fmtid="{D5CDD505-2E9C-101B-9397-08002B2CF9AE}" pid="21" name="Mendeley Recent Style Name 9_1">
    <vt:lpwstr>The Open University - Harvard - Mikki Tabick</vt:lpwstr>
  </property>
  <property fmtid="{D5CDD505-2E9C-101B-9397-08002B2CF9AE}" pid="22" name="Mendeley Document_1">
    <vt:lpwstr>True</vt:lpwstr>
  </property>
  <property fmtid="{D5CDD505-2E9C-101B-9397-08002B2CF9AE}" pid="23" name="Mendeley Citation Style_1">
    <vt:lpwstr>http://csl.mendeley.com/styles/489795141/the-open-university-harvard-2</vt:lpwstr>
  </property>
  <property fmtid="{D5CDD505-2E9C-101B-9397-08002B2CF9AE}" pid="24" name="Mendeley Unique User Id_1">
    <vt:lpwstr>c976b090-a3e1-39cd-83cf-02623403482d</vt:lpwstr>
  </property>
</Properties>
</file>